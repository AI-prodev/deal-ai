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A347C" w14:textId="7A29CC9E" w:rsidR="00063907" w:rsidRDefault="00000000">
      <w:sdt>
        <w:sdtPr>
          <w:rPr>
            <w:b/>
            <w:caps/>
          </w:rPr>
          <w:id w:val="-1108739221"/>
          <w:docPartObj>
            <w:docPartGallery w:val="Cover Pages"/>
            <w:docPartUnique/>
          </w:docPartObj>
        </w:sdtPr>
        <w:sdtContent>
          <w:r w:rsidR="00804186"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BE7E5C5" wp14:editId="0A32891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10160"/>
                    <wp:wrapNone/>
                    <wp:docPr id="138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63"/>
                                  <w:gridCol w:w="2384"/>
                                </w:tblGrid>
                                <w:tr w:rsidR="00804186" w14:paraId="1EA67DAE" w14:textId="77777777" w:rsidTr="003A5445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00" w:type="pct"/>
                                      <w:vAlign w:val="center"/>
                                    </w:tcPr>
                                    <w:p w14:paraId="0819710F" w14:textId="77777777" w:rsidR="00804186" w:rsidRDefault="00804186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979AF66" wp14:editId="445AB862">
                                            <wp:extent cx="2998500" cy="5326380"/>
                                            <wp:effectExtent l="0" t="0" r="0" b="0"/>
                                            <wp:docPr id="589125580" name="Picture 2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Picture 29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9"/>
                                                    <a:srcRect l="299" t="257" r="299" b="25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034048" cy="538952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53130385" w14:textId="72A4E585" w:rsidR="00804186" w:rsidRPr="00F05CCE" w:rsidRDefault="007E21D5" w:rsidP="00CF1E84">
                                          <w:pPr>
                                            <w:spacing w:line="240" w:lineRule="auto"/>
                                            <w:jc w:val="right"/>
                                            <w:rPr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F05CCE">
                                            <w:rPr>
                                              <w:sz w:val="72"/>
                                              <w:szCs w:val="72"/>
                                            </w:rPr>
                                            <w:t>{businessName}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1B7AF290" w14:textId="67F09FB0" w:rsidR="00804186" w:rsidRDefault="00F05CCE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4B26E6">
                                            <w:rPr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 xml:space="preserve">Marketing </w:t>
                                          </w:r>
                                          <w:r w:rsidR="00515C43">
                                            <w:rPr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>Proposal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500" w:type="pct"/>
                                      <w:vAlign w:val="center"/>
                                    </w:tcPr>
                                    <w:p w14:paraId="56B851B5" w14:textId="6C06F91F" w:rsidR="00804186" w:rsidRDefault="00F05CCE" w:rsidP="00CD7121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  <w:t>WELCOME</w:t>
                                      </w:r>
                                    </w:p>
                                    <w:p w14:paraId="78236CF5" w14:textId="5DC9F7EB" w:rsidR="00804186" w:rsidRPr="005D72DB" w:rsidRDefault="005D72DB">
                                      <w:r>
                                        <w:t>{intro}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0217FBE7" w14:textId="54771E52" w:rsidR="00804186" w:rsidRDefault="00F05CCE" w:rsidP="00977BD1">
                                          <w:pPr>
                                            <w:pStyle w:val="NoSpacing"/>
                                            <w:spacing w:line="276" w:lineRule="auto"/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  <w:t>{authorName}</w:t>
                                          </w:r>
                                        </w:p>
                                      </w:sdtContent>
                                    </w:sdt>
                                    <w:p w14:paraId="6D277AFF" w14:textId="66C3B8FB" w:rsidR="00804186" w:rsidRDefault="00000000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0E2841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F05CCE">
                                            <w:rPr>
                                              <w:color w:val="0E2841" w:themeColor="text2"/>
                                            </w:rPr>
                                            <w:t>{currentDate}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74303BF9" w14:textId="77777777" w:rsidR="00804186" w:rsidRDefault="00804186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6BE7E5C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0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" filled="f" stroked="f" strokeweight="0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63"/>
                            <w:gridCol w:w="2384"/>
                          </w:tblGrid>
                          <w:tr w:rsidR="00804186" w14:paraId="1EA67DAE" w14:textId="77777777" w:rsidTr="003A5445">
                            <w:trPr>
                              <w:jc w:val="center"/>
                            </w:trPr>
                            <w:tc>
                              <w:tcPr>
                                <w:tcW w:w="2500" w:type="pct"/>
                                <w:vAlign w:val="center"/>
                              </w:tcPr>
                              <w:p w14:paraId="0819710F" w14:textId="77777777" w:rsidR="00804186" w:rsidRDefault="00804186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979AF66" wp14:editId="445AB862">
                                      <wp:extent cx="2998500" cy="5326380"/>
                                      <wp:effectExtent l="0" t="0" r="0" b="0"/>
                                      <wp:docPr id="589125580" name="Picture 2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Picture 29"/>
                                              <pic:cNvPicPr/>
                                            </pic:nvPicPr>
                                            <pic:blipFill rotWithShape="1">
                                              <a:blip r:embed="rId9"/>
                                              <a:srcRect l="299" t="257" r="299" b="25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034048" cy="538952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53130385" w14:textId="72A4E585" w:rsidR="00804186" w:rsidRPr="00F05CCE" w:rsidRDefault="007E21D5" w:rsidP="00CF1E84">
                                    <w:pPr>
                                      <w:spacing w:line="240" w:lineRule="auto"/>
                                      <w:jc w:val="right"/>
                                      <w:rPr>
                                        <w:sz w:val="72"/>
                                        <w:szCs w:val="72"/>
                                      </w:rPr>
                                    </w:pPr>
                                    <w:r w:rsidRPr="00F05CCE">
                                      <w:rPr>
                                        <w:sz w:val="72"/>
                                        <w:szCs w:val="72"/>
                                      </w:rPr>
                                      <w:t>{businessName}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32"/>
                                    <w:szCs w:val="32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B7AF290" w14:textId="67F09FB0" w:rsidR="00804186" w:rsidRDefault="00F05CCE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4B26E6">
                                      <w:rPr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 xml:space="preserve">Marketing </w:t>
                                    </w:r>
                                    <w:r w:rsidR="00515C43">
                                      <w:rPr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Proposal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500" w:type="pct"/>
                                <w:vAlign w:val="center"/>
                              </w:tcPr>
                              <w:p w14:paraId="56B851B5" w14:textId="6C06F91F" w:rsidR="00804186" w:rsidRDefault="00F05CCE" w:rsidP="00CD7121">
                                <w:pPr>
                                  <w:pStyle w:val="NoSpacing"/>
                                  <w:spacing w:line="360" w:lineRule="auto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  <w:t>WELCOME</w:t>
                                </w:r>
                              </w:p>
                              <w:p w14:paraId="78236CF5" w14:textId="5DC9F7EB" w:rsidR="00804186" w:rsidRPr="005D72DB" w:rsidRDefault="005D72DB">
                                <w:r>
                                  <w:t>{intro}</w:t>
                                </w:r>
                              </w:p>
                              <w:sdt>
                                <w:sdtPr>
                                  <w:rPr>
                                    <w:color w:val="E97132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217FBE7" w14:textId="54771E52" w:rsidR="00804186" w:rsidRDefault="00F05CCE" w:rsidP="00977BD1">
                                    <w:pPr>
                                      <w:pStyle w:val="NoSpacing"/>
                                      <w:spacing w:line="276" w:lineRule="auto"/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  <w:t>{authorName}</w:t>
                                    </w:r>
                                  </w:p>
                                </w:sdtContent>
                              </w:sdt>
                              <w:p w14:paraId="6D277AFF" w14:textId="66C3B8FB" w:rsidR="00804186" w:rsidRDefault="00000000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0E2841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F05CCE">
                                      <w:rPr>
                                        <w:color w:val="0E2841" w:themeColor="text2"/>
                                      </w:rPr>
                                      <w:t>{currentDate}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74303BF9" w14:textId="77777777" w:rsidR="00804186" w:rsidRDefault="00804186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804186">
            <w:rPr>
              <w:b/>
              <w:caps/>
            </w:rPr>
            <w:br w:type="page"/>
          </w:r>
        </w:sdtContent>
      </w:sdt>
    </w:p>
    <w:p w14:paraId="1CF9139F" w14:textId="3BF8A7A7" w:rsidR="00A55A9A" w:rsidRPr="008C1269" w:rsidRDefault="00A55A9A" w:rsidP="00A55A9A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8C1269">
        <w:rPr>
          <w:rFonts w:cs="Times New Roman (Headings CS)"/>
          <w:caps w:val="0"/>
          <w:sz w:val="56"/>
          <w:szCs w:val="52"/>
        </w:rPr>
        <w:lastRenderedPageBreak/>
        <w:t>Site Performance</w:t>
      </w:r>
      <w:r>
        <w:rPr>
          <w:rFonts w:cs="Times New Roman (Headings CS)"/>
          <w:caps w:val="0"/>
          <w:sz w:val="56"/>
          <w:szCs w:val="52"/>
        </w:rPr>
        <w:t xml:space="preserve"> - Mobile</w:t>
      </w:r>
    </w:p>
    <w:p w14:paraId="1A727EA6" w14:textId="12730EFC" w:rsidR="00A55A9A" w:rsidRDefault="00B2316D" w:rsidP="00A55A9A">
      <w:pPr>
        <w:pStyle w:val="Date"/>
        <w:spacing w:line="276" w:lineRule="auto"/>
        <w:rPr>
          <w:rFonts w:cs="Times New Roman (Body CS)"/>
          <w:caps w:val="0"/>
          <w:sz w:val="24"/>
          <w:szCs w:val="22"/>
        </w:rPr>
      </w:pPr>
      <w:r w:rsidRPr="008C1269">
        <w:rPr>
          <w:rFonts w:cs="Times New Roman (Body CS)"/>
          <w:caps w:val="0"/>
          <w:sz w:val="24"/>
          <w:szCs w:val="22"/>
        </w:rPr>
        <w:t>Let’s make your page</w:t>
      </w:r>
      <w:r>
        <w:rPr>
          <w:rFonts w:cs="Times New Roman (Body CS)"/>
          <w:caps w:val="0"/>
          <w:sz w:val="24"/>
          <w:szCs w:val="22"/>
        </w:rPr>
        <w:t>s</w:t>
      </w:r>
      <w:r w:rsidRPr="008C1269">
        <w:rPr>
          <w:rFonts w:cs="Times New Roman (Body CS)"/>
          <w:caps w:val="0"/>
          <w:sz w:val="24"/>
          <w:szCs w:val="22"/>
        </w:rPr>
        <w:t xml:space="preserve"> fast on all devices. </w:t>
      </w:r>
      <w:r w:rsidR="00A55A9A" w:rsidRPr="008C1269">
        <w:rPr>
          <w:rFonts w:cs="Times New Roman (Body CS)"/>
          <w:caps w:val="0"/>
          <w:sz w:val="24"/>
          <w:szCs w:val="22"/>
        </w:rPr>
        <w:t>Here</w:t>
      </w:r>
      <w:r w:rsidR="00A55A9A">
        <w:rPr>
          <w:rFonts w:cs="Times New Roman (Body CS)"/>
          <w:caps w:val="0"/>
          <w:sz w:val="24"/>
          <w:szCs w:val="22"/>
        </w:rPr>
        <w:t xml:space="preserve">’s </w:t>
      </w:r>
      <w:r w:rsidR="00051518">
        <w:rPr>
          <w:rFonts w:cs="Times New Roman (Body CS)"/>
          <w:caps w:val="0"/>
          <w:sz w:val="24"/>
          <w:szCs w:val="22"/>
        </w:rPr>
        <w:t>the</w:t>
      </w:r>
      <w:r w:rsidR="00A55A9A" w:rsidRPr="008C1269">
        <w:rPr>
          <w:rFonts w:cs="Times New Roman (Body CS)"/>
          <w:caps w:val="0"/>
          <w:sz w:val="24"/>
          <w:szCs w:val="22"/>
        </w:rPr>
        <w:t xml:space="preserve"> </w:t>
      </w:r>
      <w:r w:rsidR="00051518">
        <w:rPr>
          <w:rFonts w:cs="Times New Roman (Body CS)"/>
          <w:caps w:val="0"/>
          <w:sz w:val="24"/>
          <w:szCs w:val="22"/>
        </w:rPr>
        <w:t>mobile</w:t>
      </w:r>
      <w:r w:rsidR="00A55A9A" w:rsidRPr="008C1269">
        <w:rPr>
          <w:rFonts w:cs="Times New Roman (Body CS)"/>
          <w:caps w:val="0"/>
          <w:sz w:val="24"/>
          <w:szCs w:val="22"/>
        </w:rPr>
        <w:t xml:space="preserve"> </w:t>
      </w:r>
      <w:r w:rsidR="00F47D4F">
        <w:rPr>
          <w:rFonts w:cs="Times New Roman (Body CS)"/>
          <w:caps w:val="0"/>
          <w:sz w:val="24"/>
          <w:szCs w:val="22"/>
        </w:rPr>
        <w:t>scor</w:t>
      </w:r>
      <w:r w:rsidR="00D841B1">
        <w:rPr>
          <w:rFonts w:cs="Times New Roman (Body CS)"/>
          <w:caps w:val="0"/>
          <w:sz w:val="24"/>
          <w:szCs w:val="22"/>
        </w:rPr>
        <w:t>ing</w:t>
      </w:r>
      <w:r w:rsidR="00A55A9A" w:rsidRPr="008C1269">
        <w:rPr>
          <w:rFonts w:cs="Times New Roman (Body CS)"/>
          <w:caps w:val="0"/>
          <w:sz w:val="24"/>
          <w:szCs w:val="22"/>
        </w:rPr>
        <w:t xml:space="preserve"> for {businessWebsite}</w:t>
      </w:r>
    </w:p>
    <w:p w14:paraId="59BC1298" w14:textId="77777777" w:rsidR="00A70FC6" w:rsidRPr="00610F0D" w:rsidRDefault="00A70FC6" w:rsidP="00A70FC6">
      <w:pPr>
        <w:pStyle w:val="Heading1"/>
        <w:spacing w:line="240" w:lineRule="auto"/>
        <w:rPr>
          <w:sz w:val="22"/>
          <w:szCs w:val="22"/>
        </w:rPr>
      </w:pPr>
    </w:p>
    <w:tbl>
      <w:tblPr>
        <w:tblStyle w:val="TableGrid"/>
        <w:tblW w:w="92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07"/>
        <w:gridCol w:w="2307"/>
        <w:gridCol w:w="2307"/>
        <w:gridCol w:w="2307"/>
      </w:tblGrid>
      <w:tr w:rsidR="001D4F48" w14:paraId="0C921A87" w14:textId="77777777" w:rsidTr="00A1500A">
        <w:trPr>
          <w:trHeight w:val="2329"/>
        </w:trPr>
        <w:tc>
          <w:tcPr>
            <w:tcW w:w="2307" w:type="dxa"/>
          </w:tcPr>
          <w:p w14:paraId="60CF5F18" w14:textId="77777777" w:rsidR="001D4F48" w:rsidRDefault="001D4F48" w:rsidP="00A1500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140A505C" wp14:editId="363538A9">
                      <wp:extent cx="914400" cy="914400"/>
                      <wp:effectExtent l="25400" t="25400" r="25400" b="25400"/>
                      <wp:docPr id="613294040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/>
                                </a:stretch>
                              </a:blipFill>
                              <a:ln w="50800"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  <a:tileRect/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BF5C9A8" w14:textId="399840B5" w:rsidR="001D4F48" w:rsidRPr="008E0FF7" w:rsidRDefault="001D4F48" w:rsidP="001D4F48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14:shadow w14:blurRad="50800" w14:dist="50800" w14:dir="5400000" w14:sx="1000" w14:sy="1000" w14:kx="0" w14:ky="0" w14:algn="ctr">
                                        <w14:srgbClr w14:val="000000">
                                          <w14:alpha w14:val="5687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14:shadow w14:blurRad="50800" w14:dist="50800" w14:dir="5400000" w14:sx="1000" w14:sy="1000" w14:kx="0" w14:ky="0" w14:algn="ctr">
                                        <w14:srgbClr w14:val="000000">
                                          <w14:alpha w14:val="56870"/>
                                        </w14:srgbClr>
                                      </w14:shadow>
                                    </w:rPr>
                                    <w:t>{</w:t>
                                  </w:r>
                                  <w:r w:rsidR="00E30152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14:shadow w14:blurRad="50800" w14:dist="50800" w14:dir="5400000" w14:sx="1000" w14:sy="1000" w14:kx="0" w14:ky="0" w14:algn="ctr">
                                        <w14:srgbClr w14:val="000000">
                                          <w14:alpha w14:val="56870"/>
                                        </w14:srgbClr>
                                      </w14:shadow>
                                    </w:rPr>
                                    <w:t>m</w:t>
                                  </w: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14:shadow w14:blurRad="50800" w14:dist="50800" w14:dir="5400000" w14:sx="1000" w14:sy="1000" w14:kx="0" w14:ky="0" w14:algn="ctr">
                                        <w14:srgbClr w14:val="000000">
                                          <w14:alpha w14:val="56870"/>
                                        </w14:srgbClr>
                                      </w14:shadow>
                                    </w:rPr>
                                    <w:t>P}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173736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40A505C" id="Oval 1" o:spid="_x0000_s1027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" strokeweight="4pt">
                      <v:fill r:id="rId11" o:title="" recolor="t" rotate="t" type="frame"/>
                      <v:stroke joinstyle="miter"/>
                      <v:textbox inset="0,13.68pt,0,0">
                        <w:txbxContent>
                          <w:p w14:paraId="5BF5C9A8" w14:textId="399840B5" w:rsidR="001D4F48" w:rsidRPr="008E0FF7" w:rsidRDefault="001D4F48" w:rsidP="001D4F48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50800" w14:dir="5400000" w14:sx="1000" w14:sy="100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50800" w14:dir="5400000" w14:sx="1000" w14:sy="100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  <w:t>{</w:t>
                            </w:r>
                            <w:r w:rsidR="00E30152"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50800" w14:dir="5400000" w14:sx="1000" w14:sy="100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  <w:t>m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50800" w14:dir="5400000" w14:sx="1000" w14:sy="100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  <w:t>P}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0E7FFDF4" w14:textId="77777777" w:rsidR="001D4F48" w:rsidRDefault="001D4F48" w:rsidP="00A1500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Performance</w:t>
            </w:r>
          </w:p>
        </w:tc>
        <w:tc>
          <w:tcPr>
            <w:tcW w:w="2307" w:type="dxa"/>
          </w:tcPr>
          <w:p w14:paraId="5F3E3223" w14:textId="77777777" w:rsidR="001D4F48" w:rsidRDefault="001D4F48" w:rsidP="00A1500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6EC8FDE9" wp14:editId="32CB87A2">
                      <wp:extent cx="914400" cy="914400"/>
                      <wp:effectExtent l="25400" t="25400" r="25400" b="25400"/>
                      <wp:docPr id="843724840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/>
                                </a:stretch>
                              </a:blipFill>
                              <a:ln w="50800"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  <a:tileRect/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0504D9" w14:textId="441F13C8" w:rsidR="001D4F48" w:rsidRPr="008E0FF7" w:rsidRDefault="001D4F48" w:rsidP="001D4F48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{</w:t>
                                  </w:r>
                                  <w:r w:rsidR="00E30152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m</w:t>
                                  </w: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B}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173736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EC8FDE9" id="_x0000_s1028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" strokeweight="4pt">
                      <v:fill r:id="rId13" o:title="" recolor="t" rotate="t" type="frame"/>
                      <v:stroke joinstyle="miter"/>
                      <v:textbox inset="0,13.68pt,0,0">
                        <w:txbxContent>
                          <w:p w14:paraId="420504D9" w14:textId="441F13C8" w:rsidR="001D4F48" w:rsidRPr="008E0FF7" w:rsidRDefault="001D4F48" w:rsidP="001D4F48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{</w:t>
                            </w:r>
                            <w:r w:rsidR="00E30152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m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B}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701640E7" w14:textId="77777777" w:rsidR="001D4F48" w:rsidRDefault="001D4F48" w:rsidP="00A1500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Best Practices</w:t>
            </w:r>
          </w:p>
        </w:tc>
        <w:tc>
          <w:tcPr>
            <w:tcW w:w="2307" w:type="dxa"/>
          </w:tcPr>
          <w:p w14:paraId="20C4D61B" w14:textId="77777777" w:rsidR="001D4F48" w:rsidRDefault="001D4F48" w:rsidP="00A1500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3611E9CF" wp14:editId="451F1C55">
                      <wp:extent cx="914400" cy="914400"/>
                      <wp:effectExtent l="25400" t="25400" r="25400" b="25400"/>
                      <wp:docPr id="515421025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4"/>
                                <a:stretch>
                                  <a:fillRect/>
                                </a:stretch>
                              </a:blipFill>
                              <a:ln w="50800"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  <a:tileRect/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F0384EE" w14:textId="71F05028" w:rsidR="001D4F48" w:rsidRPr="008E0FF7" w:rsidRDefault="001D4F48" w:rsidP="001D4F48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{</w:t>
                                  </w:r>
                                  <w:r w:rsidR="00E30152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m</w:t>
                                  </w: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A}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173736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611E9CF" id="_x0000_s1029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" strokeweight="4pt">
                      <v:fill r:id="rId15" o:title="" recolor="t" rotate="t" type="frame"/>
                      <v:stroke joinstyle="miter"/>
                      <v:textbox inset="0,13.68pt,0,0">
                        <w:txbxContent>
                          <w:p w14:paraId="3F0384EE" w14:textId="71F05028" w:rsidR="001D4F48" w:rsidRPr="008E0FF7" w:rsidRDefault="001D4F48" w:rsidP="001D4F48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{</w:t>
                            </w:r>
                            <w:r w:rsidR="00E30152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m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A}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3A568AC6" w14:textId="77777777" w:rsidR="001D4F48" w:rsidRDefault="001D4F48" w:rsidP="00A1500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Accessibility</w:t>
            </w:r>
          </w:p>
        </w:tc>
        <w:tc>
          <w:tcPr>
            <w:tcW w:w="2307" w:type="dxa"/>
          </w:tcPr>
          <w:p w14:paraId="251693EA" w14:textId="77777777" w:rsidR="001D4F48" w:rsidRDefault="001D4F48" w:rsidP="00A1500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00A62B63" wp14:editId="558EB17C">
                      <wp:extent cx="914400" cy="914400"/>
                      <wp:effectExtent l="25400" t="25400" r="25400" b="25400"/>
                      <wp:docPr id="1378895740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6"/>
                                <a:stretch>
                                  <a:fillRect/>
                                </a:stretch>
                              </a:blipFill>
                              <a:ln w="50800"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  <a:tileRect/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DD86C9" w14:textId="50D03315" w:rsidR="001D4F48" w:rsidRPr="008E0FF7" w:rsidRDefault="001D4F48" w:rsidP="001D4F48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{</w:t>
                                  </w:r>
                                  <w:r w:rsidR="00E30152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m</w:t>
                                  </w: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S}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173736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0A62B63" id="_x0000_s1030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" strokeweight="4pt">
                      <v:fill r:id="rId17" o:title="" recolor="t" rotate="t" type="frame"/>
                      <v:stroke joinstyle="miter"/>
                      <v:textbox inset="0,13.68pt,0,0">
                        <w:txbxContent>
                          <w:p w14:paraId="3BDD86C9" w14:textId="50D03315" w:rsidR="001D4F48" w:rsidRPr="008E0FF7" w:rsidRDefault="001D4F48" w:rsidP="001D4F48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{</w:t>
                            </w:r>
                            <w:r w:rsidR="00E30152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m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S}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6E354482" w14:textId="77777777" w:rsidR="001D4F48" w:rsidRDefault="001D4F48" w:rsidP="00A1500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SEO</w:t>
            </w:r>
          </w:p>
        </w:tc>
      </w:tr>
    </w:tbl>
    <w:p w14:paraId="5C1064B7" w14:textId="77777777" w:rsidR="001D4F48" w:rsidRDefault="001D4F48" w:rsidP="001D4F48">
      <w:pPr>
        <w:pStyle w:val="Subtitle"/>
        <w:rPr>
          <w:b/>
          <w:bCs/>
          <w:sz w:val="40"/>
          <w:szCs w:val="40"/>
        </w:rPr>
      </w:pPr>
    </w:p>
    <w:tbl>
      <w:tblPr>
        <w:tblStyle w:val="TableGrid"/>
        <w:tblW w:w="88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2942"/>
        <w:gridCol w:w="2943"/>
      </w:tblGrid>
      <w:tr w:rsidR="001D4F48" w14:paraId="68328878" w14:textId="77777777" w:rsidTr="00A1500A">
        <w:trPr>
          <w:trHeight w:val="1124"/>
        </w:trPr>
        <w:tc>
          <w:tcPr>
            <w:tcW w:w="2942" w:type="dxa"/>
            <w:shd w:val="clear" w:color="auto" w:fill="auto"/>
          </w:tcPr>
          <w:p w14:paraId="7BF498BE" w14:textId="7C39E8EC" w:rsidR="001D4F48" w:rsidRPr="000D41FF" w:rsidRDefault="001D4F48" w:rsidP="00A1500A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</w:t>
            </w:r>
            <w:r w:rsidR="00F74295"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</w:t>
            </w: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Fcp}</w:t>
            </w:r>
          </w:p>
          <w:p w14:paraId="7194B02D" w14:textId="77777777" w:rsidR="001D4F48" w:rsidRPr="000D41FF" w:rsidRDefault="001D4F48" w:rsidP="00A1500A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First Contentful Paint</w:t>
            </w:r>
          </w:p>
        </w:tc>
        <w:tc>
          <w:tcPr>
            <w:tcW w:w="2942" w:type="dxa"/>
            <w:shd w:val="clear" w:color="auto" w:fill="auto"/>
          </w:tcPr>
          <w:p w14:paraId="703791A0" w14:textId="0A7B0382" w:rsidR="001D4F48" w:rsidRPr="000D41FF" w:rsidRDefault="001D4F48" w:rsidP="00A1500A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</w:t>
            </w:r>
            <w:r w:rsidR="00F74295"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</w:t>
            </w: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Si}</w:t>
            </w:r>
          </w:p>
          <w:p w14:paraId="1EDA9AE4" w14:textId="77777777" w:rsidR="001D4F48" w:rsidRPr="000D41FF" w:rsidRDefault="001D4F48" w:rsidP="00A1500A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Speed Index</w:t>
            </w:r>
          </w:p>
        </w:tc>
        <w:tc>
          <w:tcPr>
            <w:tcW w:w="2943" w:type="dxa"/>
            <w:shd w:val="clear" w:color="auto" w:fill="auto"/>
          </w:tcPr>
          <w:p w14:paraId="4374E8BB" w14:textId="0628342D" w:rsidR="001D4F48" w:rsidRPr="000D41FF" w:rsidRDefault="001D4F48" w:rsidP="00A1500A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</w:t>
            </w:r>
            <w:r w:rsidR="00F74295"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</w:t>
            </w: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Lcp}</w:t>
            </w:r>
          </w:p>
          <w:p w14:paraId="771127D8" w14:textId="77777777" w:rsidR="001D4F48" w:rsidRPr="000D41FF" w:rsidRDefault="001D4F48" w:rsidP="00A1500A">
            <w:pPr>
              <w:pStyle w:val="NoSpacing"/>
              <w:spacing w:line="276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Largest Contentful Paint</w:t>
            </w:r>
          </w:p>
        </w:tc>
      </w:tr>
      <w:tr w:rsidR="001D4F48" w14:paraId="74D242C2" w14:textId="77777777" w:rsidTr="00A1500A">
        <w:trPr>
          <w:trHeight w:val="1124"/>
        </w:trPr>
        <w:tc>
          <w:tcPr>
            <w:tcW w:w="2942" w:type="dxa"/>
            <w:shd w:val="clear" w:color="auto" w:fill="auto"/>
          </w:tcPr>
          <w:p w14:paraId="75AA5F4C" w14:textId="77777777" w:rsidR="001D4F48" w:rsidRDefault="001D4F48" w:rsidP="00A1500A">
            <w:pPr>
              <w:pStyle w:val="NoSpacing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  <w:p w14:paraId="2416E28B" w14:textId="7FA18559" w:rsidR="001D4F48" w:rsidRPr="000D41FF" w:rsidRDefault="001D4F48" w:rsidP="00A1500A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</w:t>
            </w:r>
            <w:r w:rsidR="00F74295"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</w:t>
            </w: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Tti}</w:t>
            </w:r>
          </w:p>
          <w:p w14:paraId="1CFDB29C" w14:textId="77777777" w:rsidR="001D4F48" w:rsidRPr="000D41FF" w:rsidRDefault="001D4F48" w:rsidP="00A1500A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Time to Interactive</w:t>
            </w:r>
          </w:p>
        </w:tc>
        <w:tc>
          <w:tcPr>
            <w:tcW w:w="2942" w:type="dxa"/>
            <w:shd w:val="clear" w:color="auto" w:fill="auto"/>
          </w:tcPr>
          <w:p w14:paraId="4BB9C26B" w14:textId="77777777" w:rsidR="001D4F48" w:rsidRDefault="001D4F48" w:rsidP="00A1500A">
            <w:pPr>
              <w:pStyle w:val="NoSpacing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  <w:p w14:paraId="3064621B" w14:textId="569C9DF0" w:rsidR="001D4F48" w:rsidRPr="000D41FF" w:rsidRDefault="001D4F48" w:rsidP="00A1500A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</w:t>
            </w:r>
            <w:r w:rsidR="00F74295"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</w:t>
            </w: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Tbt}</w:t>
            </w:r>
          </w:p>
          <w:p w14:paraId="16147A7B" w14:textId="77777777" w:rsidR="001D4F48" w:rsidRPr="000D41FF" w:rsidRDefault="001D4F48" w:rsidP="00A1500A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Total Blocking Time</w:t>
            </w:r>
          </w:p>
        </w:tc>
        <w:tc>
          <w:tcPr>
            <w:tcW w:w="2943" w:type="dxa"/>
            <w:shd w:val="clear" w:color="auto" w:fill="auto"/>
          </w:tcPr>
          <w:p w14:paraId="2AAB7DE7" w14:textId="77777777" w:rsidR="001D4F48" w:rsidRDefault="001D4F48" w:rsidP="00A1500A">
            <w:pPr>
              <w:pStyle w:val="NoSpacing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  <w:p w14:paraId="1009C9C2" w14:textId="2678547D" w:rsidR="001D4F48" w:rsidRPr="000D41FF" w:rsidRDefault="001D4F48" w:rsidP="00A1500A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</w:t>
            </w:r>
            <w:r w:rsidR="00F74295"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</w:t>
            </w: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Cls}</w:t>
            </w:r>
          </w:p>
          <w:p w14:paraId="628DCBDA" w14:textId="77777777" w:rsidR="001D4F48" w:rsidRPr="000D41FF" w:rsidRDefault="001D4F48" w:rsidP="00A1500A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Cumulative Layout Shift</w:t>
            </w:r>
          </w:p>
        </w:tc>
      </w:tr>
      <w:tr w:rsidR="001D4F48" w14:paraId="4A9011DE" w14:textId="77777777" w:rsidTr="00A1500A">
        <w:trPr>
          <w:trHeight w:val="1124"/>
        </w:trPr>
        <w:tc>
          <w:tcPr>
            <w:tcW w:w="2942" w:type="dxa"/>
            <w:shd w:val="clear" w:color="auto" w:fill="auto"/>
          </w:tcPr>
          <w:p w14:paraId="2ACC2434" w14:textId="0E829FCA" w:rsidR="001D4F48" w:rsidRDefault="001D4F48" w:rsidP="00A1500A">
            <w:pPr>
              <w:pStyle w:val="NoSpacing"/>
              <w:spacing w:line="276" w:lineRule="auto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942" w:type="dxa"/>
            <w:shd w:val="clear" w:color="auto" w:fill="auto"/>
          </w:tcPr>
          <w:p w14:paraId="749595A9" w14:textId="77777777" w:rsidR="001D4F48" w:rsidRDefault="001D4F48" w:rsidP="00A1500A">
            <w:pPr>
              <w:pStyle w:val="NoSpacing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943" w:type="dxa"/>
            <w:shd w:val="clear" w:color="auto" w:fill="auto"/>
          </w:tcPr>
          <w:p w14:paraId="299B6C22" w14:textId="77777777" w:rsidR="001D4F48" w:rsidRDefault="001D4F48" w:rsidP="00A1500A">
            <w:pPr>
              <w:pStyle w:val="NoSpacing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3C4EC9CC" w14:textId="33DED7F8" w:rsidR="0091063B" w:rsidRPr="00DC4D53" w:rsidRDefault="00A11EF9">
      <w:r w:rsidRPr="00D15DD3">
        <w:rPr>
          <w:b/>
          <w:bCs/>
        </w:rPr>
        <w:t>Notes:</w:t>
      </w:r>
      <w:r w:rsidRPr="00BA40EF">
        <w:t xml:space="preserve"> {mNotes}</w:t>
      </w:r>
    </w:p>
    <w:p w14:paraId="68943C97" w14:textId="77777777" w:rsidR="00DC4D53" w:rsidRDefault="00DC4D53">
      <w:pPr>
        <w:rPr>
          <w:rFonts w:asciiTheme="majorHAnsi" w:eastAsiaTheme="majorEastAsia" w:hAnsiTheme="majorHAnsi" w:cs="Times New Roman (Headings CS)"/>
          <w:b/>
          <w:kern w:val="28"/>
          <w:sz w:val="56"/>
          <w:szCs w:val="52"/>
        </w:rPr>
      </w:pPr>
      <w:r>
        <w:rPr>
          <w:rFonts w:cs="Times New Roman (Headings CS)"/>
          <w:caps/>
          <w:sz w:val="56"/>
          <w:szCs w:val="52"/>
        </w:rPr>
        <w:br w:type="page"/>
      </w:r>
    </w:p>
    <w:p w14:paraId="690A5C9D" w14:textId="30D14D6E" w:rsidR="00B2316D" w:rsidRPr="008C1269" w:rsidRDefault="00B2316D" w:rsidP="00B2316D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8C1269">
        <w:rPr>
          <w:rFonts w:cs="Times New Roman (Headings CS)"/>
          <w:caps w:val="0"/>
          <w:sz w:val="56"/>
          <w:szCs w:val="52"/>
        </w:rPr>
        <w:lastRenderedPageBreak/>
        <w:t>Site Performance</w:t>
      </w:r>
      <w:r>
        <w:rPr>
          <w:rFonts w:cs="Times New Roman (Headings CS)"/>
          <w:caps w:val="0"/>
          <w:sz w:val="56"/>
          <w:szCs w:val="52"/>
        </w:rPr>
        <w:t xml:space="preserve"> - Desktop</w:t>
      </w:r>
    </w:p>
    <w:p w14:paraId="4D8FDBEF" w14:textId="393AEBB7" w:rsidR="00B2316D" w:rsidRDefault="00B2316D" w:rsidP="00B2316D">
      <w:pPr>
        <w:pStyle w:val="Date"/>
        <w:spacing w:line="276" w:lineRule="auto"/>
        <w:rPr>
          <w:rFonts w:cs="Times New Roman (Body CS)"/>
          <w:caps w:val="0"/>
          <w:sz w:val="24"/>
          <w:szCs w:val="22"/>
        </w:rPr>
      </w:pPr>
      <w:r w:rsidRPr="008C1269">
        <w:rPr>
          <w:rFonts w:cs="Times New Roman (Body CS)"/>
          <w:caps w:val="0"/>
          <w:sz w:val="24"/>
          <w:szCs w:val="22"/>
        </w:rPr>
        <w:t>Here</w:t>
      </w:r>
      <w:r>
        <w:rPr>
          <w:rFonts w:cs="Times New Roman (Body CS)"/>
          <w:caps w:val="0"/>
          <w:sz w:val="24"/>
          <w:szCs w:val="22"/>
        </w:rPr>
        <w:t>’s the</w:t>
      </w:r>
      <w:r w:rsidRPr="008C1269">
        <w:rPr>
          <w:rFonts w:cs="Times New Roman (Body CS)"/>
          <w:caps w:val="0"/>
          <w:sz w:val="24"/>
          <w:szCs w:val="22"/>
        </w:rPr>
        <w:t xml:space="preserve"> </w:t>
      </w:r>
      <w:r>
        <w:rPr>
          <w:rFonts w:cs="Times New Roman (Body CS)"/>
          <w:caps w:val="0"/>
          <w:sz w:val="24"/>
          <w:szCs w:val="22"/>
        </w:rPr>
        <w:t>desktop</w:t>
      </w:r>
      <w:r w:rsidRPr="008C1269">
        <w:rPr>
          <w:rFonts w:cs="Times New Roman (Body CS)"/>
          <w:caps w:val="0"/>
          <w:sz w:val="24"/>
          <w:szCs w:val="22"/>
        </w:rPr>
        <w:t xml:space="preserve"> scores for {businessWebsite}</w:t>
      </w:r>
    </w:p>
    <w:p w14:paraId="22F5450E" w14:textId="77777777" w:rsidR="00B2316D" w:rsidRPr="008E0FF7" w:rsidRDefault="00B2316D" w:rsidP="00B2316D">
      <w:pPr>
        <w:pStyle w:val="Heading1"/>
        <w:rPr>
          <w:sz w:val="20"/>
          <w:szCs w:val="20"/>
        </w:rPr>
      </w:pPr>
    </w:p>
    <w:tbl>
      <w:tblPr>
        <w:tblStyle w:val="TableGrid"/>
        <w:tblW w:w="92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07"/>
        <w:gridCol w:w="2307"/>
        <w:gridCol w:w="2307"/>
        <w:gridCol w:w="2307"/>
      </w:tblGrid>
      <w:tr w:rsidR="00B2316D" w14:paraId="3867D4F2" w14:textId="77777777" w:rsidTr="005957CB">
        <w:trPr>
          <w:trHeight w:val="2329"/>
        </w:trPr>
        <w:tc>
          <w:tcPr>
            <w:tcW w:w="2307" w:type="dxa"/>
          </w:tcPr>
          <w:p w14:paraId="3666ECC6" w14:textId="77777777" w:rsidR="00B2316D" w:rsidRDefault="00B2316D" w:rsidP="005957C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464D5E18" wp14:editId="5E3BBC42">
                      <wp:extent cx="914400" cy="914400"/>
                      <wp:effectExtent l="25400" t="25400" r="25400" b="25400"/>
                      <wp:docPr id="431530536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8"/>
                                <a:stretch>
                                  <a:fillRect/>
                                </a:stretch>
                              </a:blipFill>
                              <a:ln w="50800"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  <a:tileRect/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D9EBC4" w14:textId="77777777" w:rsidR="00B2316D" w:rsidRPr="008E0FF7" w:rsidRDefault="00B2316D" w:rsidP="00B2316D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14:shadow w14:blurRad="50800" w14:dist="50800" w14:dir="5400000" w14:sx="1000" w14:sy="1000" w14:kx="0" w14:ky="0" w14:algn="ctr">
                                        <w14:srgbClr w14:val="000000">
                                          <w14:alpha w14:val="5687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14:shadow w14:blurRad="50800" w14:dist="50800" w14:dir="5400000" w14:sx="1000" w14:sy="1000" w14:kx="0" w14:ky="0" w14:algn="ctr">
                                        <w14:srgbClr w14:val="000000">
                                          <w14:alpha w14:val="56870"/>
                                        </w14:srgbClr>
                                      </w14:shadow>
                                    </w:rPr>
                                    <w:t>{dP}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173736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64D5E18" id="_x0000_s1031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" strokeweight="4pt">
                      <v:fill r:id="rId19" o:title="" recolor="t" rotate="t" type="frame"/>
                      <v:stroke joinstyle="miter"/>
                      <v:textbox inset="0,13.68pt,0,0">
                        <w:txbxContent>
                          <w:p w14:paraId="5CD9EBC4" w14:textId="77777777" w:rsidR="00B2316D" w:rsidRPr="008E0FF7" w:rsidRDefault="00B2316D" w:rsidP="00B2316D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50800" w14:dir="5400000" w14:sx="1000" w14:sy="100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50800" w14:dir="5400000" w14:sx="1000" w14:sy="100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  <w:t>{dP}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259634BC" w14:textId="77777777" w:rsidR="00B2316D" w:rsidRDefault="00B2316D" w:rsidP="005957C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Performance</w:t>
            </w:r>
          </w:p>
        </w:tc>
        <w:tc>
          <w:tcPr>
            <w:tcW w:w="2307" w:type="dxa"/>
          </w:tcPr>
          <w:p w14:paraId="0E71CABF" w14:textId="77777777" w:rsidR="00B2316D" w:rsidRDefault="00B2316D" w:rsidP="005957C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54C1F0E5" wp14:editId="34B2247E">
                      <wp:extent cx="914400" cy="914400"/>
                      <wp:effectExtent l="25400" t="25400" r="25400" b="25400"/>
                      <wp:docPr id="32513054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20"/>
                                <a:stretch>
                                  <a:fillRect/>
                                </a:stretch>
                              </a:blipFill>
                              <a:ln w="50800"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  <a:tileRect/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DB2B03" w14:textId="77777777" w:rsidR="00B2316D" w:rsidRPr="008E0FF7" w:rsidRDefault="00B2316D" w:rsidP="00B2316D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{dB}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173736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4C1F0E5" id="_x0000_s1032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" strokeweight="4pt">
                      <v:fill r:id="rId21" o:title="" recolor="t" rotate="t" type="frame"/>
                      <v:stroke joinstyle="miter"/>
                      <v:textbox inset="0,13.68pt,0,0">
                        <w:txbxContent>
                          <w:p w14:paraId="5CDB2B03" w14:textId="77777777" w:rsidR="00B2316D" w:rsidRPr="008E0FF7" w:rsidRDefault="00B2316D" w:rsidP="00B2316D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{dB}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3E7BA893" w14:textId="77777777" w:rsidR="00B2316D" w:rsidRDefault="00B2316D" w:rsidP="005957C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Best Practices</w:t>
            </w:r>
          </w:p>
        </w:tc>
        <w:tc>
          <w:tcPr>
            <w:tcW w:w="2307" w:type="dxa"/>
          </w:tcPr>
          <w:p w14:paraId="28FEE92B" w14:textId="77777777" w:rsidR="00B2316D" w:rsidRDefault="00B2316D" w:rsidP="005957C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485838F0" wp14:editId="312EBA8F">
                      <wp:extent cx="914400" cy="914400"/>
                      <wp:effectExtent l="25400" t="25400" r="25400" b="25400"/>
                      <wp:docPr id="838485648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22"/>
                                <a:stretch>
                                  <a:fillRect/>
                                </a:stretch>
                              </a:blipFill>
                              <a:ln w="50800"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  <a:tileRect/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4D3131E" w14:textId="77777777" w:rsidR="00B2316D" w:rsidRPr="008E0FF7" w:rsidRDefault="00B2316D" w:rsidP="00B2316D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{dA}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173736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85838F0" id="_x0000_s1033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" strokeweight="4pt">
                      <v:fill r:id="rId23" o:title="" recolor="t" rotate="t" type="frame"/>
                      <v:stroke joinstyle="miter"/>
                      <v:textbox inset="0,13.68pt,0,0">
                        <w:txbxContent>
                          <w:p w14:paraId="34D3131E" w14:textId="77777777" w:rsidR="00B2316D" w:rsidRPr="008E0FF7" w:rsidRDefault="00B2316D" w:rsidP="00B2316D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{dA}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5643E153" w14:textId="77777777" w:rsidR="00B2316D" w:rsidRDefault="00B2316D" w:rsidP="005957C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Accessibility</w:t>
            </w:r>
          </w:p>
        </w:tc>
        <w:tc>
          <w:tcPr>
            <w:tcW w:w="2307" w:type="dxa"/>
          </w:tcPr>
          <w:p w14:paraId="05280AAB" w14:textId="77777777" w:rsidR="00B2316D" w:rsidRDefault="00B2316D" w:rsidP="005957C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709CCC86" wp14:editId="68B7D00C">
                      <wp:extent cx="914400" cy="914400"/>
                      <wp:effectExtent l="25400" t="25400" r="25400" b="25400"/>
                      <wp:docPr id="1359628693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24"/>
                                <a:stretch>
                                  <a:fillRect/>
                                </a:stretch>
                              </a:blipFill>
                              <a:ln w="50800"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  <a:tileRect/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6A33D1" w14:textId="77777777" w:rsidR="00B2316D" w:rsidRPr="008E0FF7" w:rsidRDefault="00B2316D" w:rsidP="00B2316D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{dS}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173736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709CCC86" id="_x0000_s1034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" strokeweight="4pt">
                      <v:fill r:id="rId25" o:title="" recolor="t" rotate="t" type="frame"/>
                      <v:stroke joinstyle="miter"/>
                      <v:textbox inset="0,13.68pt,0,0">
                        <w:txbxContent>
                          <w:p w14:paraId="7B6A33D1" w14:textId="77777777" w:rsidR="00B2316D" w:rsidRPr="008E0FF7" w:rsidRDefault="00B2316D" w:rsidP="00B2316D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{dS}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6C2DE99B" w14:textId="77777777" w:rsidR="00B2316D" w:rsidRDefault="00B2316D" w:rsidP="005957C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SEO</w:t>
            </w:r>
          </w:p>
        </w:tc>
      </w:tr>
    </w:tbl>
    <w:p w14:paraId="02612880" w14:textId="77777777" w:rsidR="00B2316D" w:rsidRDefault="00B2316D" w:rsidP="00B2316D">
      <w:pPr>
        <w:pStyle w:val="Subtitle"/>
        <w:rPr>
          <w:b/>
          <w:bCs/>
          <w:sz w:val="40"/>
          <w:szCs w:val="40"/>
        </w:rPr>
      </w:pPr>
    </w:p>
    <w:tbl>
      <w:tblPr>
        <w:tblStyle w:val="TableGrid"/>
        <w:tblW w:w="88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2942"/>
        <w:gridCol w:w="2943"/>
      </w:tblGrid>
      <w:tr w:rsidR="00B2316D" w14:paraId="2537929A" w14:textId="77777777" w:rsidTr="005957CB">
        <w:trPr>
          <w:trHeight w:val="1124"/>
        </w:trPr>
        <w:tc>
          <w:tcPr>
            <w:tcW w:w="2942" w:type="dxa"/>
            <w:shd w:val="clear" w:color="auto" w:fill="auto"/>
          </w:tcPr>
          <w:p w14:paraId="645B6F25" w14:textId="77777777" w:rsidR="00B2316D" w:rsidRPr="000D41FF" w:rsidRDefault="00B2316D" w:rsidP="005957CB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{dFcp}</w:t>
            </w:r>
          </w:p>
          <w:p w14:paraId="22C3C493" w14:textId="77777777" w:rsidR="00B2316D" w:rsidRPr="000D41FF" w:rsidRDefault="00B2316D" w:rsidP="005957CB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First Contentful Paint</w:t>
            </w:r>
          </w:p>
        </w:tc>
        <w:tc>
          <w:tcPr>
            <w:tcW w:w="2942" w:type="dxa"/>
            <w:shd w:val="clear" w:color="auto" w:fill="auto"/>
          </w:tcPr>
          <w:p w14:paraId="4B58F59F" w14:textId="77777777" w:rsidR="00B2316D" w:rsidRPr="000D41FF" w:rsidRDefault="00B2316D" w:rsidP="005957CB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{dSi}</w:t>
            </w:r>
          </w:p>
          <w:p w14:paraId="2ED3B3C6" w14:textId="77777777" w:rsidR="00B2316D" w:rsidRPr="000D41FF" w:rsidRDefault="00B2316D" w:rsidP="005957CB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Speed Index</w:t>
            </w:r>
          </w:p>
        </w:tc>
        <w:tc>
          <w:tcPr>
            <w:tcW w:w="2943" w:type="dxa"/>
            <w:shd w:val="clear" w:color="auto" w:fill="auto"/>
          </w:tcPr>
          <w:p w14:paraId="0AA472B2" w14:textId="77777777" w:rsidR="00B2316D" w:rsidRPr="000D41FF" w:rsidRDefault="00B2316D" w:rsidP="005957CB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{dLcp}</w:t>
            </w:r>
          </w:p>
          <w:p w14:paraId="61D0E03E" w14:textId="77777777" w:rsidR="00B2316D" w:rsidRPr="000D41FF" w:rsidRDefault="00B2316D" w:rsidP="005957CB">
            <w:pPr>
              <w:pStyle w:val="NoSpacing"/>
              <w:spacing w:line="276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Largest Contentful Paint</w:t>
            </w:r>
          </w:p>
        </w:tc>
      </w:tr>
      <w:tr w:rsidR="00B2316D" w14:paraId="7D60EB25" w14:textId="77777777" w:rsidTr="005957CB">
        <w:trPr>
          <w:trHeight w:val="1124"/>
        </w:trPr>
        <w:tc>
          <w:tcPr>
            <w:tcW w:w="2942" w:type="dxa"/>
            <w:shd w:val="clear" w:color="auto" w:fill="auto"/>
          </w:tcPr>
          <w:p w14:paraId="5FFFDCE2" w14:textId="77777777" w:rsidR="00B2316D" w:rsidRDefault="00B2316D" w:rsidP="005957CB">
            <w:pPr>
              <w:pStyle w:val="NoSpacing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  <w:p w14:paraId="75C9BA1E" w14:textId="77777777" w:rsidR="00B2316D" w:rsidRPr="000D41FF" w:rsidRDefault="00B2316D" w:rsidP="005957CB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{dTti}</w:t>
            </w:r>
          </w:p>
          <w:p w14:paraId="56F5FFF1" w14:textId="77777777" w:rsidR="00B2316D" w:rsidRPr="000D41FF" w:rsidRDefault="00B2316D" w:rsidP="005957CB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Time to Interactive</w:t>
            </w:r>
          </w:p>
        </w:tc>
        <w:tc>
          <w:tcPr>
            <w:tcW w:w="2942" w:type="dxa"/>
            <w:shd w:val="clear" w:color="auto" w:fill="auto"/>
          </w:tcPr>
          <w:p w14:paraId="3668A1BC" w14:textId="77777777" w:rsidR="00B2316D" w:rsidRDefault="00B2316D" w:rsidP="005957CB">
            <w:pPr>
              <w:pStyle w:val="NoSpacing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  <w:p w14:paraId="67117353" w14:textId="77777777" w:rsidR="00B2316D" w:rsidRPr="000D41FF" w:rsidRDefault="00B2316D" w:rsidP="005957CB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{dTbt}</w:t>
            </w:r>
          </w:p>
          <w:p w14:paraId="238222AD" w14:textId="77777777" w:rsidR="00B2316D" w:rsidRPr="000D41FF" w:rsidRDefault="00B2316D" w:rsidP="005957CB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Total Blocking Time</w:t>
            </w:r>
          </w:p>
        </w:tc>
        <w:tc>
          <w:tcPr>
            <w:tcW w:w="2943" w:type="dxa"/>
            <w:shd w:val="clear" w:color="auto" w:fill="auto"/>
          </w:tcPr>
          <w:p w14:paraId="5279136C" w14:textId="77777777" w:rsidR="00B2316D" w:rsidRDefault="00B2316D" w:rsidP="005957CB">
            <w:pPr>
              <w:pStyle w:val="NoSpacing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  <w:p w14:paraId="09EB0881" w14:textId="77777777" w:rsidR="00B2316D" w:rsidRPr="000D41FF" w:rsidRDefault="00B2316D" w:rsidP="005957CB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{dCls}</w:t>
            </w:r>
          </w:p>
          <w:p w14:paraId="18B1F06B" w14:textId="77777777" w:rsidR="00B2316D" w:rsidRPr="000D41FF" w:rsidRDefault="00B2316D" w:rsidP="005957CB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Cumulative Layout Shift</w:t>
            </w:r>
          </w:p>
        </w:tc>
      </w:tr>
    </w:tbl>
    <w:p w14:paraId="0A29E614" w14:textId="77777777" w:rsidR="00B2316D" w:rsidRDefault="00B2316D" w:rsidP="00B2316D"/>
    <w:p w14:paraId="5A0C1FAE" w14:textId="56711BB6" w:rsidR="00F40F5D" w:rsidRDefault="00B2316D" w:rsidP="00A11EF9">
      <w:pPr>
        <w:rPr>
          <w:sz w:val="32"/>
          <w:szCs w:val="32"/>
        </w:rPr>
      </w:pPr>
      <w:r w:rsidRPr="00D15DD3">
        <w:rPr>
          <w:b/>
          <w:bCs/>
        </w:rPr>
        <w:t>Notes:</w:t>
      </w:r>
      <w:r w:rsidRPr="00BA40EF">
        <w:t xml:space="preserve"> {dNotes}</w:t>
      </w:r>
    </w:p>
    <w:p w14:paraId="4C40ECEF" w14:textId="77777777" w:rsidR="00F40F5D" w:rsidRDefault="00F40F5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7417032" w14:textId="41395325" w:rsidR="005C32E0" w:rsidRPr="008D6DF5" w:rsidRDefault="00035500" w:rsidP="00707C36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035500">
        <w:rPr>
          <w:rFonts w:cs="Times New Roman (Headings CS)"/>
          <w:caps w:val="0"/>
          <w:sz w:val="56"/>
          <w:szCs w:val="52"/>
        </w:rPr>
        <w:lastRenderedPageBreak/>
        <w:t>SEO Optimization</w:t>
      </w:r>
    </w:p>
    <w:p w14:paraId="2839D855" w14:textId="01BD413C" w:rsidR="005C32E0" w:rsidRPr="008D6DF5" w:rsidRDefault="00035500" w:rsidP="005C32E0">
      <w:pPr>
        <w:pStyle w:val="Date"/>
        <w:spacing w:line="276" w:lineRule="auto"/>
        <w:rPr>
          <w:rFonts w:cs="Times New Roman (Body CS)"/>
          <w:caps w:val="0"/>
          <w:sz w:val="24"/>
          <w:szCs w:val="22"/>
        </w:rPr>
      </w:pPr>
      <w:r w:rsidRPr="00035500">
        <w:rPr>
          <w:rFonts w:cs="Times New Roman (Body CS)"/>
          <w:caps w:val="0"/>
          <w:sz w:val="24"/>
          <w:szCs w:val="22"/>
        </w:rPr>
        <w:t xml:space="preserve">Kickstart your content with </w:t>
      </w:r>
      <w:r w:rsidR="006F149B">
        <w:rPr>
          <w:rFonts w:cs="Times New Roman (Body CS)"/>
          <w:caps w:val="0"/>
          <w:sz w:val="24"/>
          <w:szCs w:val="22"/>
        </w:rPr>
        <w:t xml:space="preserve">an </w:t>
      </w:r>
      <w:r w:rsidRPr="00035500">
        <w:rPr>
          <w:rFonts w:cs="Times New Roman (Body CS)"/>
          <w:caps w:val="0"/>
          <w:sz w:val="24"/>
          <w:szCs w:val="22"/>
        </w:rPr>
        <w:t>introduction</w:t>
      </w:r>
      <w:r>
        <w:rPr>
          <w:rFonts w:cs="Times New Roman (Body CS)"/>
          <w:caps w:val="0"/>
          <w:sz w:val="24"/>
          <w:szCs w:val="22"/>
        </w:rPr>
        <w:t xml:space="preserve"> </w:t>
      </w:r>
      <w:r w:rsidRPr="00035500">
        <w:rPr>
          <w:rFonts w:cs="Times New Roman (Body CS)"/>
          <w:caps w:val="0"/>
          <w:sz w:val="24"/>
          <w:szCs w:val="22"/>
        </w:rPr>
        <w:t xml:space="preserve">optimized for SEO. </w:t>
      </w:r>
      <w:r>
        <w:rPr>
          <w:rFonts w:cs="Times New Roman (Body CS)"/>
          <w:caps w:val="0"/>
          <w:sz w:val="24"/>
          <w:szCs w:val="22"/>
        </w:rPr>
        <w:t>Then, a</w:t>
      </w:r>
      <w:r w:rsidRPr="00035500">
        <w:rPr>
          <w:rFonts w:cs="Times New Roman (Body CS)"/>
          <w:caps w:val="0"/>
          <w:sz w:val="24"/>
          <w:szCs w:val="22"/>
        </w:rPr>
        <w:t xml:space="preserve">ttract more visitors with engaging, keyword-rich </w:t>
      </w:r>
      <w:r>
        <w:rPr>
          <w:rFonts w:cs="Times New Roman (Body CS)"/>
          <w:caps w:val="0"/>
          <w:sz w:val="24"/>
          <w:szCs w:val="22"/>
        </w:rPr>
        <w:t>text</w:t>
      </w:r>
      <w:r w:rsidRPr="00035500">
        <w:rPr>
          <w:rFonts w:cs="Times New Roman (Body CS)"/>
          <w:caps w:val="0"/>
          <w:sz w:val="24"/>
          <w:szCs w:val="22"/>
        </w:rPr>
        <w:t xml:space="preserve"> that boost</w:t>
      </w:r>
      <w:r w:rsidR="00440233">
        <w:rPr>
          <w:rFonts w:cs="Times New Roman (Body CS)"/>
          <w:caps w:val="0"/>
          <w:sz w:val="24"/>
          <w:szCs w:val="22"/>
        </w:rPr>
        <w:t>s</w:t>
      </w:r>
      <w:r w:rsidRPr="00035500">
        <w:rPr>
          <w:rFonts w:cs="Times New Roman (Body CS)"/>
          <w:caps w:val="0"/>
          <w:sz w:val="24"/>
          <w:szCs w:val="22"/>
        </w:rPr>
        <w:t xml:space="preserve"> your search engine rankings.</w:t>
      </w:r>
    </w:p>
    <w:p w14:paraId="77114B80" w14:textId="5BA31EFE" w:rsidR="00035500" w:rsidRPr="00BE65A0" w:rsidRDefault="00035500" w:rsidP="003D0E0E">
      <w:pPr>
        <w:rPr>
          <w:b/>
          <w:bCs/>
        </w:rPr>
      </w:pPr>
      <w:r w:rsidRPr="00BE65A0">
        <w:rPr>
          <w:b/>
          <w:bCs/>
        </w:rPr>
        <w:t>SEO-Optimized Intro:</w:t>
      </w:r>
    </w:p>
    <w:p w14:paraId="39BBE4AA" w14:textId="3271EB66" w:rsidR="00035500" w:rsidRPr="00041C47" w:rsidRDefault="00035500" w:rsidP="003D0E0E">
      <w:pPr>
        <w:rPr>
          <w:i/>
          <w:iCs/>
        </w:rPr>
      </w:pPr>
      <w:r w:rsidRPr="00041C47">
        <w:rPr>
          <w:i/>
          <w:iCs/>
        </w:rPr>
        <w:t>{seoIntro</w:t>
      </w:r>
      <w:r w:rsidR="00BE65A0" w:rsidRPr="00041C47">
        <w:rPr>
          <w:i/>
          <w:iCs/>
        </w:rPr>
        <w:t>}</w:t>
      </w:r>
    </w:p>
    <w:p w14:paraId="70663DBE" w14:textId="7A130ADF" w:rsidR="00035500" w:rsidRPr="00BE65A0" w:rsidRDefault="00035500" w:rsidP="003D0E0E">
      <w:pPr>
        <w:rPr>
          <w:b/>
          <w:bCs/>
        </w:rPr>
      </w:pPr>
      <w:r w:rsidRPr="00BE65A0">
        <w:rPr>
          <w:b/>
          <w:bCs/>
        </w:rPr>
        <w:t>SEO Tags:</w:t>
      </w:r>
    </w:p>
    <w:p w14:paraId="3349CE80" w14:textId="6D8A5EDD" w:rsidR="00B00903" w:rsidRPr="00092BFE" w:rsidRDefault="003D0E0E" w:rsidP="003D0E0E">
      <w:r w:rsidRPr="00092BFE">
        <w:t>{</w:t>
      </w:r>
      <w:r w:rsidR="00035500">
        <w:t>seoTag1</w:t>
      </w:r>
      <w:r w:rsidRPr="00092BFE">
        <w:t>}</w:t>
      </w:r>
    </w:p>
    <w:p w14:paraId="02ABF985" w14:textId="05839AF9" w:rsidR="003D0E0E" w:rsidRPr="00092BFE" w:rsidRDefault="003D0E0E" w:rsidP="003D0E0E">
      <w:r w:rsidRPr="00092BFE">
        <w:t>{</w:t>
      </w:r>
      <w:r w:rsidR="00035500">
        <w:t>seoTag2</w:t>
      </w:r>
      <w:r w:rsidRPr="00092BFE">
        <w:t>}</w:t>
      </w:r>
    </w:p>
    <w:p w14:paraId="7F9E6A19" w14:textId="4B77A7A2" w:rsidR="003D0E0E" w:rsidRPr="00092BFE" w:rsidRDefault="003D0E0E" w:rsidP="003D0E0E">
      <w:r w:rsidRPr="00092BFE">
        <w:t>{</w:t>
      </w:r>
      <w:r w:rsidR="00035500">
        <w:t>seoTag3</w:t>
      </w:r>
      <w:r w:rsidRPr="00092BFE">
        <w:t>}</w:t>
      </w:r>
    </w:p>
    <w:p w14:paraId="7B594D1F" w14:textId="2D13BAC8" w:rsidR="003D0E0E" w:rsidRPr="00092BFE" w:rsidRDefault="003D0E0E" w:rsidP="003D0E0E">
      <w:r w:rsidRPr="00092BFE">
        <w:t>{</w:t>
      </w:r>
      <w:r w:rsidR="00035500">
        <w:t>seoTag4</w:t>
      </w:r>
      <w:r w:rsidRPr="00092BFE">
        <w:t>}</w:t>
      </w:r>
    </w:p>
    <w:p w14:paraId="20BE1462" w14:textId="0D30CA44" w:rsidR="00035500" w:rsidRDefault="003D0E0E" w:rsidP="00035500">
      <w:r w:rsidRPr="00092BFE">
        <w:t>{</w:t>
      </w:r>
      <w:r w:rsidR="00035500">
        <w:t>seoTag5</w:t>
      </w:r>
      <w:r w:rsidRPr="00092BFE">
        <w:t>}</w:t>
      </w:r>
    </w:p>
    <w:p w14:paraId="513940AB" w14:textId="7B5FA06A" w:rsidR="00541E1B" w:rsidRDefault="00035500" w:rsidP="00035500">
      <w:r w:rsidRPr="00092BFE">
        <w:t>{</w:t>
      </w:r>
      <w:r>
        <w:t>seoTag6</w:t>
      </w:r>
      <w:r w:rsidRPr="00092BFE">
        <w:t>}</w:t>
      </w:r>
    </w:p>
    <w:p w14:paraId="1E9A063C" w14:textId="77777777" w:rsidR="00541E1B" w:rsidRDefault="00541E1B">
      <w:r>
        <w:br w:type="page"/>
      </w:r>
    </w:p>
    <w:p w14:paraId="15EDEBB7" w14:textId="77777777" w:rsidR="00541E1B" w:rsidRPr="008D6DF5" w:rsidRDefault="00541E1B" w:rsidP="00541E1B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8D6DF5">
        <w:rPr>
          <w:rFonts w:cs="Times New Roman (Headings CS)"/>
          <w:caps w:val="0"/>
          <w:sz w:val="56"/>
          <w:szCs w:val="52"/>
        </w:rPr>
        <w:lastRenderedPageBreak/>
        <w:t>FAQs</w:t>
      </w:r>
    </w:p>
    <w:p w14:paraId="63787CA2" w14:textId="77777777" w:rsidR="00541E1B" w:rsidRPr="008D6DF5" w:rsidRDefault="00541E1B" w:rsidP="00541E1B">
      <w:pPr>
        <w:pStyle w:val="Date"/>
        <w:spacing w:line="276" w:lineRule="auto"/>
        <w:rPr>
          <w:rFonts w:cs="Times New Roman (Body CS)"/>
          <w:sz w:val="24"/>
          <w:szCs w:val="22"/>
        </w:rPr>
      </w:pPr>
      <w:r w:rsidRPr="00E965DD">
        <w:rPr>
          <w:rFonts w:cs="Times New Roman (Body CS)"/>
          <w:caps w:val="0"/>
          <w:sz w:val="24"/>
          <w:szCs w:val="22"/>
        </w:rPr>
        <w:t xml:space="preserve">Informative and concise FAQs, specifically tailored to overcome your audience's most common objections, </w:t>
      </w:r>
      <w:proofErr w:type="gramStart"/>
      <w:r w:rsidRPr="00E965DD">
        <w:rPr>
          <w:rFonts w:cs="Times New Roman (Body CS)"/>
          <w:caps w:val="0"/>
          <w:sz w:val="24"/>
          <w:szCs w:val="22"/>
        </w:rPr>
        <w:t>in order to</w:t>
      </w:r>
      <w:proofErr w:type="gramEnd"/>
      <w:r w:rsidRPr="00E965DD">
        <w:rPr>
          <w:rFonts w:cs="Times New Roman (Body CS)"/>
          <w:caps w:val="0"/>
          <w:sz w:val="24"/>
          <w:szCs w:val="22"/>
        </w:rPr>
        <w:t xml:space="preserve"> boost signups. Designed for your landing pages to increase conversion rate</w:t>
      </w:r>
      <w:r w:rsidRPr="008D6DF5">
        <w:rPr>
          <w:rFonts w:cs="Times New Roman (Body CS)"/>
          <w:caps w:val="0"/>
          <w:sz w:val="24"/>
          <w:szCs w:val="22"/>
        </w:rPr>
        <w:t>.</w:t>
      </w:r>
    </w:p>
    <w:p w14:paraId="205232B0" w14:textId="77777777" w:rsidR="00541E1B" w:rsidRPr="006C6FFE" w:rsidRDefault="00541E1B" w:rsidP="00541E1B">
      <w:pPr>
        <w:spacing w:line="276" w:lineRule="auto"/>
      </w:pPr>
      <w:r w:rsidRPr="006C6FFE">
        <w:rPr>
          <w:b/>
          <w:bCs/>
        </w:rPr>
        <w:t>{faq1q}</w:t>
      </w:r>
      <w:r w:rsidRPr="006C6FFE">
        <w:br/>
        <w:t>{faq1a}</w:t>
      </w:r>
    </w:p>
    <w:p w14:paraId="0C6F49A1" w14:textId="77777777" w:rsidR="00541E1B" w:rsidRPr="006C6FFE" w:rsidRDefault="00541E1B" w:rsidP="00541E1B">
      <w:r w:rsidRPr="006C6FFE">
        <w:rPr>
          <w:b/>
          <w:bCs/>
        </w:rPr>
        <w:t>{faq2q}</w:t>
      </w:r>
      <w:r w:rsidRPr="006C6FFE">
        <w:br/>
        <w:t>{faq2a}</w:t>
      </w:r>
    </w:p>
    <w:p w14:paraId="2468681A" w14:textId="77777777" w:rsidR="00541E1B" w:rsidRPr="006C6FFE" w:rsidRDefault="00541E1B" w:rsidP="00541E1B">
      <w:pPr>
        <w:spacing w:line="276" w:lineRule="auto"/>
      </w:pPr>
      <w:r w:rsidRPr="006C6FFE">
        <w:rPr>
          <w:b/>
          <w:bCs/>
        </w:rPr>
        <w:t>{faq3q}</w:t>
      </w:r>
      <w:r w:rsidRPr="006C6FFE">
        <w:br/>
        <w:t>{faq3a}</w:t>
      </w:r>
    </w:p>
    <w:p w14:paraId="546E7347" w14:textId="77777777" w:rsidR="00541E1B" w:rsidRPr="006C6FFE" w:rsidRDefault="00541E1B" w:rsidP="00541E1B">
      <w:pPr>
        <w:spacing w:line="276" w:lineRule="auto"/>
      </w:pPr>
      <w:r w:rsidRPr="006C6FFE">
        <w:rPr>
          <w:b/>
          <w:bCs/>
        </w:rPr>
        <w:t>{faq4q}</w:t>
      </w:r>
      <w:r w:rsidRPr="006C6FFE">
        <w:br/>
        <w:t>{faq4a}</w:t>
      </w:r>
    </w:p>
    <w:p w14:paraId="2C494FB9" w14:textId="77777777" w:rsidR="00541E1B" w:rsidRPr="006C6FFE" w:rsidRDefault="00541E1B" w:rsidP="00541E1B">
      <w:pPr>
        <w:spacing w:line="276" w:lineRule="auto"/>
      </w:pPr>
      <w:r w:rsidRPr="006C6FFE">
        <w:rPr>
          <w:b/>
          <w:bCs/>
        </w:rPr>
        <w:t>{faq5q}</w:t>
      </w:r>
      <w:r w:rsidRPr="006C6FFE">
        <w:br/>
        <w:t>{faq5a}</w:t>
      </w:r>
    </w:p>
    <w:p w14:paraId="1648A145" w14:textId="529A41E3" w:rsidR="00035500" w:rsidRDefault="00541E1B" w:rsidP="00541E1B">
      <w:pPr>
        <w:spacing w:line="276" w:lineRule="auto"/>
      </w:pPr>
      <w:r w:rsidRPr="006C6FFE">
        <w:rPr>
          <w:b/>
          <w:bCs/>
        </w:rPr>
        <w:t>{faq6q}</w:t>
      </w:r>
      <w:r w:rsidRPr="006C6FFE">
        <w:br/>
        <w:t>{faq6a}</w:t>
      </w:r>
    </w:p>
    <w:p w14:paraId="7D5FBD49" w14:textId="77777777" w:rsidR="00035500" w:rsidRDefault="00035500">
      <w:r>
        <w:br w:type="page"/>
      </w:r>
    </w:p>
    <w:p w14:paraId="5CED87AA" w14:textId="77777777" w:rsidR="00035500" w:rsidRPr="008D6DF5" w:rsidRDefault="00035500" w:rsidP="00035500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8D6DF5">
        <w:rPr>
          <w:rFonts w:cs="Times New Roman (Headings CS)"/>
          <w:caps w:val="0"/>
          <w:sz w:val="56"/>
          <w:szCs w:val="52"/>
        </w:rPr>
        <w:lastRenderedPageBreak/>
        <w:t>Marketing Hooks</w:t>
      </w:r>
    </w:p>
    <w:p w14:paraId="1F7A5F0C" w14:textId="77777777" w:rsidR="00035500" w:rsidRPr="008D6DF5" w:rsidRDefault="00035500" w:rsidP="00035500">
      <w:pPr>
        <w:pStyle w:val="Date"/>
        <w:spacing w:line="276" w:lineRule="auto"/>
        <w:rPr>
          <w:rFonts w:cs="Times New Roman (Body CS)"/>
          <w:caps w:val="0"/>
          <w:sz w:val="24"/>
          <w:szCs w:val="22"/>
        </w:rPr>
      </w:pPr>
      <w:r w:rsidRPr="00CA3400">
        <w:rPr>
          <w:rFonts w:cs="Times New Roman (Body CS)"/>
          <w:caps w:val="0"/>
          <w:sz w:val="24"/>
          <w:szCs w:val="22"/>
        </w:rPr>
        <w:t xml:space="preserve">Engage </w:t>
      </w:r>
      <w:r>
        <w:rPr>
          <w:rFonts w:cs="Times New Roman (Body CS)"/>
          <w:caps w:val="0"/>
          <w:sz w:val="24"/>
          <w:szCs w:val="22"/>
        </w:rPr>
        <w:t>{businessName}’s</w:t>
      </w:r>
      <w:r w:rsidRPr="00CA3400">
        <w:rPr>
          <w:rFonts w:cs="Times New Roman (Body CS)"/>
          <w:caps w:val="0"/>
          <w:sz w:val="24"/>
          <w:szCs w:val="22"/>
        </w:rPr>
        <w:t xml:space="preserve"> audience from the first line with hooks that deliver high conversion rates. Tailored to the </w:t>
      </w:r>
      <w:r>
        <w:rPr>
          <w:rFonts w:cs="Times New Roman (Body CS)"/>
          <w:caps w:val="0"/>
          <w:sz w:val="24"/>
          <w:szCs w:val="22"/>
        </w:rPr>
        <w:t xml:space="preserve">{businessName} </w:t>
      </w:r>
      <w:r w:rsidRPr="00CA3400">
        <w:rPr>
          <w:rFonts w:cs="Times New Roman (Body CS)"/>
          <w:caps w:val="0"/>
          <w:sz w:val="24"/>
          <w:szCs w:val="22"/>
        </w:rPr>
        <w:t>brand voice, these hooks are designed to intrigue and captivate potential customers instantly</w:t>
      </w:r>
      <w:r w:rsidRPr="008D6DF5">
        <w:rPr>
          <w:rFonts w:cs="Times New Roman (Body CS)"/>
          <w:caps w:val="0"/>
          <w:sz w:val="24"/>
          <w:szCs w:val="22"/>
        </w:rPr>
        <w:t>.</w:t>
      </w:r>
    </w:p>
    <w:p w14:paraId="349D247B" w14:textId="77777777" w:rsidR="00035500" w:rsidRPr="00092BFE" w:rsidRDefault="00035500" w:rsidP="00035500">
      <w:r w:rsidRPr="00092BFE">
        <w:t>{hook1}</w:t>
      </w:r>
    </w:p>
    <w:p w14:paraId="0B8D435A" w14:textId="77777777" w:rsidR="00035500" w:rsidRPr="00092BFE" w:rsidRDefault="00035500" w:rsidP="00035500">
      <w:r w:rsidRPr="00092BFE">
        <w:t>{hook2}</w:t>
      </w:r>
    </w:p>
    <w:p w14:paraId="455D7DCE" w14:textId="77777777" w:rsidR="00035500" w:rsidRPr="00092BFE" w:rsidRDefault="00035500" w:rsidP="00035500">
      <w:r w:rsidRPr="00092BFE">
        <w:t>{hook3}</w:t>
      </w:r>
    </w:p>
    <w:p w14:paraId="2EB024D3" w14:textId="77777777" w:rsidR="00035500" w:rsidRPr="00092BFE" w:rsidRDefault="00035500" w:rsidP="00035500">
      <w:r w:rsidRPr="00092BFE">
        <w:t>{hook4}</w:t>
      </w:r>
    </w:p>
    <w:p w14:paraId="36817617" w14:textId="77777777" w:rsidR="00035500" w:rsidRPr="00092BFE" w:rsidRDefault="00035500" w:rsidP="00035500">
      <w:r w:rsidRPr="00092BFE">
        <w:t>{hook5}</w:t>
      </w:r>
    </w:p>
    <w:p w14:paraId="1F9C161E" w14:textId="77777777" w:rsidR="00035500" w:rsidRPr="00092BFE" w:rsidRDefault="00035500" w:rsidP="00035500">
      <w:r w:rsidRPr="00092BFE">
        <w:t>{hook</w:t>
      </w:r>
      <w:r>
        <w:t>6</w:t>
      </w:r>
      <w:r w:rsidRPr="00092BFE">
        <w:t>}</w:t>
      </w:r>
    </w:p>
    <w:p w14:paraId="4209347F" w14:textId="77777777" w:rsidR="00035500" w:rsidRPr="00092BFE" w:rsidRDefault="00035500" w:rsidP="00035500">
      <w:r w:rsidRPr="00092BFE">
        <w:t>{hook</w:t>
      </w:r>
      <w:r>
        <w:t>7</w:t>
      </w:r>
      <w:r w:rsidRPr="00092BFE">
        <w:t>}</w:t>
      </w:r>
    </w:p>
    <w:p w14:paraId="762FBD6E" w14:textId="77777777" w:rsidR="00035500" w:rsidRPr="00092BFE" w:rsidRDefault="00035500" w:rsidP="00035500">
      <w:r w:rsidRPr="00092BFE">
        <w:t>{hook</w:t>
      </w:r>
      <w:r>
        <w:t>8</w:t>
      </w:r>
      <w:r w:rsidRPr="00092BFE">
        <w:t>}</w:t>
      </w:r>
    </w:p>
    <w:p w14:paraId="2083283D" w14:textId="77777777" w:rsidR="00035500" w:rsidRPr="00092BFE" w:rsidRDefault="00035500" w:rsidP="00035500">
      <w:r w:rsidRPr="00092BFE">
        <w:t>{hook</w:t>
      </w:r>
      <w:r>
        <w:t>9</w:t>
      </w:r>
      <w:r w:rsidRPr="00092BFE">
        <w:t>}</w:t>
      </w:r>
    </w:p>
    <w:p w14:paraId="5C5DFD58" w14:textId="4AFCEC0D" w:rsidR="005C32E0" w:rsidRPr="00035500" w:rsidRDefault="00035500">
      <w:r w:rsidRPr="00092BFE">
        <w:t>{hook</w:t>
      </w:r>
      <w:r>
        <w:t>10}</w:t>
      </w:r>
      <w:r w:rsidR="005C32E0">
        <w:rPr>
          <w:sz w:val="36"/>
          <w:szCs w:val="36"/>
        </w:rPr>
        <w:br w:type="page"/>
      </w:r>
    </w:p>
    <w:p w14:paraId="7EC181B6" w14:textId="3D75BB25" w:rsidR="005C32E0" w:rsidRPr="008D6DF5" w:rsidRDefault="004B26E6" w:rsidP="00707C36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8D6DF5">
        <w:rPr>
          <w:rFonts w:cs="Times New Roman (Headings CS)"/>
          <w:caps w:val="0"/>
          <w:sz w:val="56"/>
          <w:szCs w:val="52"/>
        </w:rPr>
        <w:lastRenderedPageBreak/>
        <w:t>Scroll-Stopping Ads</w:t>
      </w:r>
    </w:p>
    <w:p w14:paraId="3E5D2B2F" w14:textId="3CB38D9A" w:rsidR="00655701" w:rsidRPr="008D6DF5" w:rsidRDefault="006D6833" w:rsidP="005C32E0">
      <w:pPr>
        <w:pStyle w:val="Date"/>
        <w:spacing w:line="276" w:lineRule="auto"/>
        <w:rPr>
          <w:rFonts w:cs="Times New Roman (Body CS)"/>
          <w:sz w:val="24"/>
          <w:szCs w:val="22"/>
        </w:rPr>
      </w:pPr>
      <w:r w:rsidRPr="006D6833">
        <w:rPr>
          <w:rFonts w:cs="Times New Roman (Body CS)"/>
          <w:caps w:val="0"/>
          <w:sz w:val="24"/>
          <w:szCs w:val="22"/>
        </w:rPr>
        <w:t xml:space="preserve">Capture the attention of the </w:t>
      </w:r>
      <w:r>
        <w:rPr>
          <w:rFonts w:cs="Times New Roman (Body CS)"/>
          <w:caps w:val="0"/>
          <w:sz w:val="24"/>
          <w:szCs w:val="22"/>
        </w:rPr>
        <w:t>{businessName}</w:t>
      </w:r>
      <w:r w:rsidRPr="006D6833">
        <w:rPr>
          <w:rFonts w:cs="Times New Roman (Body CS)"/>
          <w:caps w:val="0"/>
          <w:sz w:val="24"/>
          <w:szCs w:val="22"/>
        </w:rPr>
        <w:t xml:space="preserve"> audience with hand-crafted ads designed to stop them in their tracks. Leverage visually stunning and compelling ad content that cuts through the noise.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6"/>
        <w:gridCol w:w="4286"/>
      </w:tblGrid>
      <w:tr w:rsidR="004B26E6" w14:paraId="08CBC97B" w14:textId="77777777" w:rsidTr="004B26E6">
        <w:tc>
          <w:tcPr>
            <w:tcW w:w="4286" w:type="dxa"/>
          </w:tcPr>
          <w:p w14:paraId="3EDC7687" w14:textId="17DCE8DD" w:rsidR="004B26E6" w:rsidRDefault="004B26E6" w:rsidP="007E21D5">
            <w:r>
              <w:rPr>
                <w:noProof/>
              </w:rPr>
              <w:drawing>
                <wp:inline distT="0" distB="0" distL="0" distR="0" wp14:anchorId="10DE2E4B" wp14:editId="504A5C91">
                  <wp:extent cx="2364439" cy="4203700"/>
                  <wp:effectExtent l="0" t="0" r="0" b="0"/>
                  <wp:docPr id="232683855" name="Picture 1" descr="A white background with black numb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683855" name="Picture 1" descr="A white background with black numbers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616" cy="425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dxa"/>
          </w:tcPr>
          <w:p w14:paraId="2ABBFC53" w14:textId="41A3A3D2" w:rsidR="004B26E6" w:rsidRDefault="004B26E6" w:rsidP="007E21D5">
            <w:r>
              <w:rPr>
                <w:noProof/>
              </w:rPr>
              <w:drawing>
                <wp:inline distT="0" distB="0" distL="0" distR="0" wp14:anchorId="3DD0817C" wp14:editId="469226E1">
                  <wp:extent cx="2364582" cy="4203700"/>
                  <wp:effectExtent l="0" t="0" r="0" b="0"/>
                  <wp:docPr id="35011665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116651" name="Picture 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224" cy="4211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26E6" w14:paraId="62E887B3" w14:textId="77777777" w:rsidTr="004B26E6">
        <w:tc>
          <w:tcPr>
            <w:tcW w:w="4286" w:type="dxa"/>
          </w:tcPr>
          <w:p w14:paraId="0CFD388C" w14:textId="18B6E22E" w:rsidR="004B26E6" w:rsidRDefault="004B26E6" w:rsidP="007E21D5">
            <w:r>
              <w:rPr>
                <w:noProof/>
              </w:rPr>
              <w:lastRenderedPageBreak/>
              <w:drawing>
                <wp:inline distT="0" distB="0" distL="0" distR="0" wp14:anchorId="3B0FC3B8" wp14:editId="60807B6D">
                  <wp:extent cx="2364581" cy="4203700"/>
                  <wp:effectExtent l="0" t="0" r="0" b="0"/>
                  <wp:docPr id="44303149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031494" name="Picture 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741" cy="4219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dxa"/>
          </w:tcPr>
          <w:p w14:paraId="3AD4C1E0" w14:textId="77777777" w:rsidR="004B26E6" w:rsidRDefault="004B26E6" w:rsidP="007E21D5">
            <w:r>
              <w:rPr>
                <w:noProof/>
              </w:rPr>
              <w:drawing>
                <wp:inline distT="0" distB="0" distL="0" distR="0" wp14:anchorId="2C5E357E" wp14:editId="1DC51F0A">
                  <wp:extent cx="2364582" cy="4203700"/>
                  <wp:effectExtent l="0" t="0" r="0" b="0"/>
                  <wp:docPr id="204808761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087614" name="Picture 4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483" cy="421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6F0390" w14:textId="43D70EC3" w:rsidR="00326B13" w:rsidRDefault="00326B13" w:rsidP="007E21D5"/>
        </w:tc>
      </w:tr>
    </w:tbl>
    <w:p w14:paraId="721F7758" w14:textId="1ABC9CFF" w:rsidR="00326B13" w:rsidRDefault="00326B13" w:rsidP="00326B13">
      <w:r>
        <w:rPr>
          <w:noProof/>
        </w:rPr>
        <w:drawing>
          <wp:inline distT="0" distB="0" distL="0" distR="0" wp14:anchorId="608095EA" wp14:editId="6DCF3FA6">
            <wp:extent cx="5145405" cy="2894065"/>
            <wp:effectExtent l="0" t="0" r="0" b="1905"/>
            <wp:docPr id="41189613" name="Picture 1" descr="A number and a couple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9613" name="Picture 1" descr="A number and a couple of numbers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9594" cy="289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9401" w14:textId="291051D1" w:rsidR="00787B10" w:rsidRPr="008D6DF5" w:rsidRDefault="00787B10" w:rsidP="00787B10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8D6DF5">
        <w:rPr>
          <w:sz w:val="72"/>
          <w:szCs w:val="52"/>
        </w:rPr>
        <w:br w:type="page"/>
      </w:r>
      <w:r w:rsidR="00732524" w:rsidRPr="008D6DF5">
        <w:rPr>
          <w:rFonts w:cs="Times New Roman (Headings CS)"/>
          <w:caps w:val="0"/>
          <w:sz w:val="56"/>
          <w:szCs w:val="52"/>
        </w:rPr>
        <w:lastRenderedPageBreak/>
        <w:t>Benefit Stack</w:t>
      </w:r>
    </w:p>
    <w:p w14:paraId="0674B79E" w14:textId="77C6FC17" w:rsidR="00787B10" w:rsidRPr="008D6DF5" w:rsidRDefault="00284421" w:rsidP="00787B10">
      <w:pPr>
        <w:pStyle w:val="Date"/>
        <w:spacing w:line="276" w:lineRule="auto"/>
        <w:rPr>
          <w:rFonts w:cs="Times New Roman (Body CS)"/>
          <w:sz w:val="24"/>
          <w:szCs w:val="22"/>
        </w:rPr>
      </w:pPr>
      <w:r w:rsidRPr="00284421">
        <w:rPr>
          <w:rFonts w:cs="Times New Roman (Body CS)"/>
          <w:caps w:val="0"/>
          <w:sz w:val="24"/>
          <w:szCs w:val="22"/>
        </w:rPr>
        <w:t xml:space="preserve">Highlight </w:t>
      </w:r>
      <w:r>
        <w:rPr>
          <w:rFonts w:cs="Times New Roman (Body CS)"/>
          <w:caps w:val="0"/>
          <w:sz w:val="24"/>
          <w:szCs w:val="22"/>
        </w:rPr>
        <w:t>{businessName}’s</w:t>
      </w:r>
      <w:r w:rsidRPr="00284421">
        <w:rPr>
          <w:rFonts w:cs="Times New Roman (Body CS)"/>
          <w:caps w:val="0"/>
          <w:sz w:val="24"/>
          <w:szCs w:val="22"/>
        </w:rPr>
        <w:t xml:space="preserve"> product advantages with structured benefit stacks, designed to clearly communicate value and persuade potential buyers. Transform features into benefits to boost understanding and interest.</w:t>
      </w:r>
    </w:p>
    <w:p w14:paraId="521914E3" w14:textId="50A78B74" w:rsidR="006F6B1D" w:rsidRPr="00C223EA" w:rsidRDefault="006F6B1D" w:rsidP="005002B9">
      <w:pPr>
        <w:spacing w:line="276" w:lineRule="auto"/>
      </w:pPr>
      <w:r w:rsidRPr="00C223EA">
        <w:rPr>
          <w:b/>
          <w:bCs/>
        </w:rPr>
        <w:t>{</w:t>
      </w:r>
      <w:r w:rsidR="002F716F" w:rsidRPr="00C223EA">
        <w:rPr>
          <w:b/>
          <w:bCs/>
        </w:rPr>
        <w:t>benefit1n</w:t>
      </w:r>
      <w:r w:rsidRPr="00C223EA">
        <w:rPr>
          <w:b/>
          <w:bCs/>
        </w:rPr>
        <w:t>}</w:t>
      </w:r>
      <w:r w:rsidRPr="00C223EA">
        <w:br/>
        <w:t>{</w:t>
      </w:r>
      <w:r w:rsidR="002F716F" w:rsidRPr="00C223EA">
        <w:t>benefit1a</w:t>
      </w:r>
      <w:r w:rsidRPr="00C223EA">
        <w:t>}</w:t>
      </w:r>
    </w:p>
    <w:p w14:paraId="1A6DC209" w14:textId="490C29E3" w:rsidR="006F6B1D" w:rsidRPr="00C223EA" w:rsidRDefault="002F716F" w:rsidP="006F6B1D">
      <w:r w:rsidRPr="00C223EA">
        <w:rPr>
          <w:b/>
          <w:bCs/>
        </w:rPr>
        <w:t>{benefit2n}</w:t>
      </w:r>
      <w:r w:rsidR="006F6B1D" w:rsidRPr="00C223EA">
        <w:br/>
      </w:r>
      <w:r w:rsidRPr="00C223EA">
        <w:t>{benefit2a}</w:t>
      </w:r>
    </w:p>
    <w:p w14:paraId="37BC979F" w14:textId="3AB536FF" w:rsidR="006F6B1D" w:rsidRPr="00C223EA" w:rsidRDefault="002F716F" w:rsidP="005002B9">
      <w:pPr>
        <w:spacing w:line="276" w:lineRule="auto"/>
      </w:pPr>
      <w:r w:rsidRPr="00C223EA">
        <w:rPr>
          <w:b/>
          <w:bCs/>
        </w:rPr>
        <w:t>{benefit3n}</w:t>
      </w:r>
      <w:r w:rsidR="006F6B1D" w:rsidRPr="00C223EA">
        <w:br/>
      </w:r>
      <w:r w:rsidRPr="00C223EA">
        <w:t>{benefit3a}</w:t>
      </w:r>
    </w:p>
    <w:p w14:paraId="59118E5E" w14:textId="7D8E9D53" w:rsidR="006F6B1D" w:rsidRPr="00C223EA" w:rsidRDefault="002F716F" w:rsidP="005002B9">
      <w:pPr>
        <w:spacing w:line="276" w:lineRule="auto"/>
      </w:pPr>
      <w:r w:rsidRPr="00C223EA">
        <w:rPr>
          <w:b/>
          <w:bCs/>
        </w:rPr>
        <w:t>{benefit4n}</w:t>
      </w:r>
      <w:r w:rsidR="006F6B1D" w:rsidRPr="00C223EA">
        <w:br/>
      </w:r>
      <w:r w:rsidRPr="00C223EA">
        <w:t>{benefit4a}</w:t>
      </w:r>
    </w:p>
    <w:p w14:paraId="2F3C02E7" w14:textId="76F381E8" w:rsidR="00732524" w:rsidRPr="00C223EA" w:rsidRDefault="002F716F" w:rsidP="005002B9">
      <w:pPr>
        <w:spacing w:line="276" w:lineRule="auto"/>
      </w:pPr>
      <w:r w:rsidRPr="00C223EA">
        <w:rPr>
          <w:b/>
          <w:bCs/>
        </w:rPr>
        <w:t>{benefit5n}</w:t>
      </w:r>
      <w:r w:rsidR="006F6B1D" w:rsidRPr="00C223EA">
        <w:br/>
      </w:r>
      <w:r w:rsidRPr="00C223EA">
        <w:t>{benefit5a}</w:t>
      </w:r>
    </w:p>
    <w:p w14:paraId="43924924" w14:textId="0C7400A9" w:rsidR="00732524" w:rsidRPr="008D6DF5" w:rsidRDefault="00732524" w:rsidP="00732524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8D6DF5">
        <w:rPr>
          <w:sz w:val="72"/>
          <w:szCs w:val="52"/>
        </w:rPr>
        <w:br w:type="page"/>
      </w:r>
      <w:r w:rsidR="005879A0">
        <w:rPr>
          <w:rFonts w:cs="Times New Roman (Headings CS)"/>
          <w:caps w:val="0"/>
          <w:sz w:val="56"/>
          <w:szCs w:val="52"/>
        </w:rPr>
        <w:lastRenderedPageBreak/>
        <w:t>Free B</w:t>
      </w:r>
      <w:r w:rsidR="004C49C2" w:rsidRPr="008D6DF5">
        <w:rPr>
          <w:rFonts w:cs="Times New Roman (Headings CS)"/>
          <w:caps w:val="0"/>
          <w:sz w:val="56"/>
          <w:szCs w:val="52"/>
        </w:rPr>
        <w:t>onu</w:t>
      </w:r>
      <w:r w:rsidR="00AD05EB" w:rsidRPr="008D6DF5">
        <w:rPr>
          <w:rFonts w:cs="Times New Roman (Headings CS)"/>
          <w:caps w:val="0"/>
          <w:sz w:val="56"/>
          <w:szCs w:val="52"/>
        </w:rPr>
        <w:t>s</w:t>
      </w:r>
      <w:r w:rsidR="004C49C2" w:rsidRPr="008D6DF5">
        <w:rPr>
          <w:rFonts w:cs="Times New Roman (Headings CS)"/>
          <w:caps w:val="0"/>
          <w:sz w:val="56"/>
          <w:szCs w:val="52"/>
        </w:rPr>
        <w:t>es</w:t>
      </w:r>
    </w:p>
    <w:p w14:paraId="5E0CB707" w14:textId="6DD6326F" w:rsidR="00732524" w:rsidRPr="00857941" w:rsidRDefault="00857941" w:rsidP="00732524">
      <w:pPr>
        <w:pStyle w:val="Date"/>
        <w:spacing w:line="276" w:lineRule="auto"/>
        <w:rPr>
          <w:rFonts w:cs="Times New Roman (Body CS)"/>
          <w:caps w:val="0"/>
          <w:sz w:val="24"/>
          <w:szCs w:val="22"/>
        </w:rPr>
      </w:pPr>
      <w:r w:rsidRPr="00857941">
        <w:rPr>
          <w:rFonts w:cs="Times New Roman (Body CS)"/>
          <w:caps w:val="0"/>
          <w:sz w:val="24"/>
          <w:szCs w:val="22"/>
        </w:rPr>
        <w:t>Create irresistible free bonus offers, designed to enhance</w:t>
      </w:r>
      <w:r>
        <w:rPr>
          <w:rFonts w:cs="Times New Roman (Body CS)"/>
          <w:caps w:val="0"/>
          <w:sz w:val="24"/>
          <w:szCs w:val="22"/>
        </w:rPr>
        <w:t xml:space="preserve"> {businessName}’s </w:t>
      </w:r>
      <w:r w:rsidRPr="00857941">
        <w:rPr>
          <w:rFonts w:cs="Times New Roman (Body CS)"/>
          <w:caps w:val="0"/>
          <w:sz w:val="24"/>
          <w:szCs w:val="22"/>
        </w:rPr>
        <w:t>product appeal and increase conversions. Tailor offers to your target audience, adding value and encouraging purchases</w:t>
      </w:r>
      <w:r w:rsidR="004C49C2" w:rsidRPr="008D6DF5">
        <w:rPr>
          <w:rFonts w:cs="Times New Roman (Body CS)"/>
          <w:caps w:val="0"/>
          <w:sz w:val="24"/>
          <w:szCs w:val="22"/>
        </w:rPr>
        <w:t>.</w:t>
      </w:r>
    </w:p>
    <w:p w14:paraId="7CFE7608" w14:textId="06133CD3" w:rsidR="00B105F8" w:rsidRPr="00221067" w:rsidRDefault="00B105F8" w:rsidP="00B105F8">
      <w:pPr>
        <w:spacing w:line="276" w:lineRule="auto"/>
      </w:pPr>
      <w:r w:rsidRPr="00221067">
        <w:rPr>
          <w:b/>
          <w:bCs/>
        </w:rPr>
        <w:t>{bonus1b}</w:t>
      </w:r>
      <w:r w:rsidRPr="00221067">
        <w:br/>
        <w:t>{bonus1r}</w:t>
      </w:r>
    </w:p>
    <w:p w14:paraId="490304E5" w14:textId="7F6F4ED6" w:rsidR="00B105F8" w:rsidRPr="00221067" w:rsidRDefault="00B105F8" w:rsidP="00B105F8">
      <w:r w:rsidRPr="00221067">
        <w:rPr>
          <w:b/>
          <w:bCs/>
        </w:rPr>
        <w:t>{bonus2b}</w:t>
      </w:r>
      <w:r w:rsidRPr="00221067">
        <w:br/>
        <w:t>{bonus2r}</w:t>
      </w:r>
    </w:p>
    <w:p w14:paraId="13DFA5ED" w14:textId="6A99D211" w:rsidR="00B105F8" w:rsidRPr="00221067" w:rsidRDefault="00B105F8" w:rsidP="00B105F8">
      <w:pPr>
        <w:spacing w:line="276" w:lineRule="auto"/>
      </w:pPr>
      <w:r w:rsidRPr="00221067">
        <w:rPr>
          <w:b/>
          <w:bCs/>
        </w:rPr>
        <w:t>{bonus3b}</w:t>
      </w:r>
      <w:r w:rsidRPr="00221067">
        <w:br/>
        <w:t>{bonus3r}</w:t>
      </w:r>
    </w:p>
    <w:p w14:paraId="05ED3BAF" w14:textId="09D94928" w:rsidR="00B105F8" w:rsidRPr="00221067" w:rsidRDefault="00B105F8" w:rsidP="00B105F8">
      <w:pPr>
        <w:spacing w:line="276" w:lineRule="auto"/>
      </w:pPr>
      <w:r w:rsidRPr="00221067">
        <w:rPr>
          <w:b/>
          <w:bCs/>
        </w:rPr>
        <w:t>{bonus4b}</w:t>
      </w:r>
      <w:r w:rsidRPr="00221067">
        <w:br/>
        <w:t>{bonus4r}</w:t>
      </w:r>
    </w:p>
    <w:p w14:paraId="439F2CA7" w14:textId="2CFF0792" w:rsidR="00732524" w:rsidRPr="00541E1B" w:rsidRDefault="00B105F8" w:rsidP="00541E1B">
      <w:pPr>
        <w:spacing w:line="276" w:lineRule="auto"/>
        <w:rPr>
          <w:sz w:val="36"/>
          <w:szCs w:val="36"/>
        </w:rPr>
      </w:pPr>
      <w:r w:rsidRPr="00221067">
        <w:rPr>
          <w:b/>
          <w:bCs/>
        </w:rPr>
        <w:t>{bonus5b}</w:t>
      </w:r>
      <w:r w:rsidRPr="00221067">
        <w:br/>
        <w:t>{bonus5r}</w:t>
      </w:r>
      <w:r w:rsidR="00732524">
        <w:br w:type="page"/>
      </w:r>
    </w:p>
    <w:p w14:paraId="1A0A1DF7" w14:textId="1417D0AB" w:rsidR="00131577" w:rsidRPr="008C1269" w:rsidRDefault="00131577" w:rsidP="00131577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8C1269">
        <w:rPr>
          <w:rFonts w:cs="Times New Roman (Headings CS)"/>
          <w:caps w:val="0"/>
          <w:sz w:val="56"/>
          <w:szCs w:val="52"/>
        </w:rPr>
        <w:lastRenderedPageBreak/>
        <w:t>Summary</w:t>
      </w:r>
    </w:p>
    <w:p w14:paraId="112C5AE2" w14:textId="59518B9D" w:rsidR="00131577" w:rsidRPr="008C1269" w:rsidRDefault="00321D66" w:rsidP="00131577">
      <w:pPr>
        <w:pStyle w:val="Date"/>
        <w:spacing w:line="276" w:lineRule="auto"/>
        <w:rPr>
          <w:rFonts w:cs="Times New Roman (Body CS)"/>
          <w:caps w:val="0"/>
          <w:sz w:val="24"/>
          <w:szCs w:val="22"/>
        </w:rPr>
      </w:pPr>
      <w:r>
        <w:rPr>
          <w:rFonts w:cs="Times New Roman (Body CS)"/>
          <w:caps w:val="0"/>
          <w:sz w:val="24"/>
          <w:szCs w:val="22"/>
        </w:rPr>
        <w:t xml:space="preserve">How </w:t>
      </w:r>
      <w:r w:rsidR="0082717D">
        <w:rPr>
          <w:rFonts w:cs="Times New Roman (Body CS)"/>
          <w:caps w:val="0"/>
          <w:sz w:val="24"/>
          <w:szCs w:val="22"/>
        </w:rPr>
        <w:t>you</w:t>
      </w:r>
      <w:r>
        <w:rPr>
          <w:rFonts w:cs="Times New Roman (Body CS)"/>
          <w:caps w:val="0"/>
          <w:sz w:val="24"/>
          <w:szCs w:val="22"/>
        </w:rPr>
        <w:t xml:space="preserve"> can</w:t>
      </w:r>
      <w:r w:rsidR="00131577" w:rsidRPr="008C1269">
        <w:rPr>
          <w:rFonts w:cs="Times New Roman (Body CS)"/>
          <w:caps w:val="0"/>
          <w:sz w:val="24"/>
          <w:szCs w:val="22"/>
        </w:rPr>
        <w:t xml:space="preserve"> accelerate {businessName}</w:t>
      </w:r>
      <w:r>
        <w:rPr>
          <w:rFonts w:cs="Times New Roman (Body CS)"/>
          <w:caps w:val="0"/>
          <w:sz w:val="24"/>
          <w:szCs w:val="22"/>
        </w:rPr>
        <w:t xml:space="preserve"> today</w:t>
      </w:r>
      <w:r w:rsidR="00131577" w:rsidRPr="008C1269">
        <w:rPr>
          <w:rFonts w:cs="Times New Roman (Body CS)"/>
          <w:caps w:val="0"/>
          <w:sz w:val="24"/>
          <w:szCs w:val="22"/>
        </w:rPr>
        <w:t>.</w:t>
      </w:r>
    </w:p>
    <w:p w14:paraId="77FBC6A7" w14:textId="3FE7FC78" w:rsidR="00131577" w:rsidRPr="00601F32" w:rsidRDefault="00131577" w:rsidP="00131577">
      <w:r w:rsidRPr="00601F32">
        <w:t>{summary}</w:t>
      </w:r>
    </w:p>
    <w:p w14:paraId="31C25998" w14:textId="6F397CB2" w:rsidR="0082717D" w:rsidRDefault="0082717D">
      <w:pPr>
        <w:rPr>
          <w:rFonts w:cs="Times New Roman (Body CS)"/>
          <w:caps/>
          <w:sz w:val="24"/>
          <w:szCs w:val="22"/>
        </w:rPr>
      </w:pPr>
      <w:r>
        <w:rPr>
          <w:rFonts w:cs="Times New Roman (Body CS)"/>
          <w:caps/>
          <w:sz w:val="24"/>
          <w:szCs w:val="22"/>
        </w:rPr>
        <w:br w:type="page"/>
      </w:r>
    </w:p>
    <w:p w14:paraId="206FC0A1" w14:textId="45E5516B" w:rsidR="0082717D" w:rsidRPr="008C1269" w:rsidRDefault="00774C7F" w:rsidP="0082717D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774C7F">
        <w:rPr>
          <w:rFonts w:cs="Times New Roman (Headings CS)"/>
          <w:caps w:val="0"/>
          <w:sz w:val="56"/>
          <w:szCs w:val="52"/>
        </w:rPr>
        <w:lastRenderedPageBreak/>
        <w:t>Our Proposal to Significantly Grow Your Business</w:t>
      </w:r>
    </w:p>
    <w:p w14:paraId="7A3DB1B5" w14:textId="5DAF544D" w:rsidR="0082717D" w:rsidRPr="008C1269" w:rsidRDefault="0081588F" w:rsidP="0082717D">
      <w:pPr>
        <w:pStyle w:val="Date"/>
        <w:spacing w:line="276" w:lineRule="auto"/>
        <w:rPr>
          <w:rFonts w:cs="Times New Roman (Body CS)"/>
          <w:caps w:val="0"/>
          <w:sz w:val="24"/>
          <w:szCs w:val="22"/>
        </w:rPr>
      </w:pPr>
      <w:r w:rsidRPr="0081588F">
        <w:rPr>
          <w:rFonts w:cs="Times New Roman (Body CS)"/>
          <w:caps w:val="0"/>
          <w:sz w:val="24"/>
          <w:szCs w:val="22"/>
        </w:rPr>
        <w:t>The following scope of work is flexible and can be adjusted as your business scales</w:t>
      </w:r>
      <w:r w:rsidR="008C7B44">
        <w:rPr>
          <w:rFonts w:cs="Times New Roman (Body CS)"/>
          <w:caps w:val="0"/>
          <w:sz w:val="24"/>
          <w:szCs w:val="22"/>
        </w:rPr>
        <w:t>.</w:t>
      </w:r>
    </w:p>
    <w:p w14:paraId="1F61D621" w14:textId="6DA890A1" w:rsidR="00586FA2" w:rsidRPr="00933BC7" w:rsidRDefault="00586FA2" w:rsidP="00933BC7">
      <w:pPr>
        <w:spacing w:line="240" w:lineRule="auto"/>
        <w:rPr>
          <w:b/>
          <w:bCs/>
        </w:rPr>
      </w:pPr>
      <w:r w:rsidRPr="00933BC7">
        <w:rPr>
          <w:b/>
          <w:bCs/>
        </w:rPr>
        <w:t>Highest Priority Project to Tackle First:</w:t>
      </w:r>
    </w:p>
    <w:p w14:paraId="5F792BEB" w14:textId="6879B000" w:rsidR="008C7B44" w:rsidRDefault="0082717D" w:rsidP="008C7B44">
      <w:pPr>
        <w:pStyle w:val="ListParagraph"/>
        <w:numPr>
          <w:ilvl w:val="0"/>
          <w:numId w:val="3"/>
        </w:numPr>
        <w:spacing w:line="360" w:lineRule="auto"/>
      </w:pPr>
      <w:r w:rsidRPr="000023D2">
        <w:t>{</w:t>
      </w:r>
      <w:r w:rsidR="008C7B44" w:rsidRPr="000023D2">
        <w:t>service1a</w:t>
      </w:r>
      <w:r w:rsidRPr="000023D2">
        <w:t>}</w:t>
      </w:r>
      <w:r w:rsidR="008C7B44" w:rsidRPr="000023D2">
        <w:t xml:space="preserve"> {service1b}</w:t>
      </w:r>
    </w:p>
    <w:p w14:paraId="431E4AE5" w14:textId="339FBD2D" w:rsidR="00586FA2" w:rsidRPr="00933BC7" w:rsidRDefault="00586FA2" w:rsidP="00933BC7">
      <w:pPr>
        <w:spacing w:line="240" w:lineRule="auto"/>
        <w:rPr>
          <w:b/>
          <w:bCs/>
        </w:rPr>
      </w:pPr>
      <w:r w:rsidRPr="00933BC7">
        <w:rPr>
          <w:b/>
          <w:bCs/>
        </w:rPr>
        <w:t>Follow-Through Projects to Keep Scaling:</w:t>
      </w:r>
    </w:p>
    <w:p w14:paraId="0B8F9610" w14:textId="69A87DA6" w:rsidR="008C7B44" w:rsidRPr="000023D2" w:rsidRDefault="008C7B44" w:rsidP="008C7B44">
      <w:pPr>
        <w:pStyle w:val="ListParagraph"/>
        <w:numPr>
          <w:ilvl w:val="0"/>
          <w:numId w:val="3"/>
        </w:numPr>
        <w:spacing w:line="360" w:lineRule="auto"/>
      </w:pPr>
      <w:r w:rsidRPr="000023D2">
        <w:t>{service2a} {service2b}</w:t>
      </w:r>
    </w:p>
    <w:p w14:paraId="455613C0" w14:textId="30D5F302" w:rsidR="008C7B44" w:rsidRPr="000023D2" w:rsidRDefault="008C7B44" w:rsidP="008C7B44">
      <w:pPr>
        <w:pStyle w:val="ListParagraph"/>
        <w:numPr>
          <w:ilvl w:val="0"/>
          <w:numId w:val="3"/>
        </w:numPr>
        <w:spacing w:line="360" w:lineRule="auto"/>
      </w:pPr>
      <w:r w:rsidRPr="000023D2">
        <w:t>{service3a} {service3b}</w:t>
      </w:r>
    </w:p>
    <w:p w14:paraId="124090C8" w14:textId="78FF073A" w:rsidR="008C7B44" w:rsidRDefault="008C7B44" w:rsidP="008C7B44">
      <w:pPr>
        <w:pStyle w:val="ListParagraph"/>
        <w:numPr>
          <w:ilvl w:val="0"/>
          <w:numId w:val="3"/>
        </w:numPr>
        <w:spacing w:line="360" w:lineRule="auto"/>
      </w:pPr>
      <w:r w:rsidRPr="000023D2">
        <w:t>{service4a} {service4b}</w:t>
      </w:r>
    </w:p>
    <w:p w14:paraId="18885A1E" w14:textId="7C9A2970" w:rsidR="00586FA2" w:rsidRPr="00933BC7" w:rsidRDefault="00586FA2" w:rsidP="00933BC7">
      <w:pPr>
        <w:spacing w:line="240" w:lineRule="auto"/>
        <w:rPr>
          <w:b/>
          <w:bCs/>
        </w:rPr>
      </w:pPr>
      <w:r w:rsidRPr="00933BC7">
        <w:rPr>
          <w:b/>
          <w:bCs/>
        </w:rPr>
        <w:t>Future Projects:</w:t>
      </w:r>
    </w:p>
    <w:p w14:paraId="51FF0EF0" w14:textId="1F72D9A7" w:rsidR="008C7B44" w:rsidRPr="000023D2" w:rsidRDefault="008C7B44" w:rsidP="008C7B44">
      <w:pPr>
        <w:pStyle w:val="ListParagraph"/>
        <w:numPr>
          <w:ilvl w:val="0"/>
          <w:numId w:val="3"/>
        </w:numPr>
        <w:spacing w:line="360" w:lineRule="auto"/>
      </w:pPr>
      <w:r w:rsidRPr="000023D2">
        <w:t>{service5a}</w:t>
      </w:r>
    </w:p>
    <w:p w14:paraId="40ECF590" w14:textId="744BEA92" w:rsidR="008C7B44" w:rsidRPr="000023D2" w:rsidRDefault="008C7B44" w:rsidP="008C7B44">
      <w:pPr>
        <w:pStyle w:val="ListParagraph"/>
        <w:numPr>
          <w:ilvl w:val="0"/>
          <w:numId w:val="3"/>
        </w:numPr>
        <w:spacing w:line="360" w:lineRule="auto"/>
      </w:pPr>
      <w:r w:rsidRPr="000023D2">
        <w:t>{service6a}</w:t>
      </w:r>
    </w:p>
    <w:p w14:paraId="39EAACAA" w14:textId="67EC6E2F" w:rsidR="00E47549" w:rsidRDefault="008C7B44" w:rsidP="00706683">
      <w:pPr>
        <w:pStyle w:val="ListParagraph"/>
        <w:numPr>
          <w:ilvl w:val="0"/>
          <w:numId w:val="3"/>
        </w:numPr>
        <w:spacing w:line="360" w:lineRule="auto"/>
      </w:pPr>
      <w:r w:rsidRPr="000023D2">
        <w:t>{service7a}</w:t>
      </w:r>
    </w:p>
    <w:p w14:paraId="4EC85B22" w14:textId="2C7A3914" w:rsidR="00E47549" w:rsidRDefault="00E47549" w:rsidP="00706683">
      <w:pPr>
        <w:pStyle w:val="ListParagraph"/>
        <w:numPr>
          <w:ilvl w:val="0"/>
          <w:numId w:val="3"/>
        </w:numPr>
        <w:spacing w:line="360" w:lineRule="auto"/>
      </w:pPr>
      <w:r>
        <w:t>{service8a}</w:t>
      </w:r>
    </w:p>
    <w:p w14:paraId="1CAA6119" w14:textId="46347B01" w:rsidR="0080732E" w:rsidRDefault="0080732E" w:rsidP="00894F07">
      <w:pPr>
        <w:spacing w:line="240" w:lineRule="auto"/>
      </w:pPr>
      <w:r w:rsidRPr="00933BC7">
        <w:rPr>
          <w:b/>
          <w:bCs/>
        </w:rPr>
        <w:t>Additional comments:</w:t>
      </w:r>
      <w:r w:rsidR="00894F07">
        <w:rPr>
          <w:b/>
          <w:bCs/>
        </w:rPr>
        <w:t xml:space="preserve"> </w:t>
      </w:r>
      <w:r>
        <w:t>{additionalComments}</w:t>
      </w:r>
    </w:p>
    <w:p w14:paraId="0DB3549A" w14:textId="3905E37D" w:rsidR="00D77E7E" w:rsidRPr="00894F07" w:rsidRDefault="00D77E7E" w:rsidP="00894F07">
      <w:pPr>
        <w:spacing w:line="240" w:lineRule="auto"/>
        <w:rPr>
          <w:b/>
          <w:bCs/>
        </w:rPr>
      </w:pPr>
      <w:r>
        <w:t>We look forward to working with you!</w:t>
      </w:r>
    </w:p>
    <w:sectPr w:rsidR="00D77E7E" w:rsidRPr="00894F07" w:rsidSect="00B91704">
      <w:footerReference w:type="default" r:id="rId31"/>
      <w:pgSz w:w="12240" w:h="15840" w:code="1"/>
      <w:pgMar w:top="1094" w:right="2448" w:bottom="1771" w:left="1210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FFEA5C" w14:textId="77777777" w:rsidR="00B91704" w:rsidRDefault="00B91704">
      <w:pPr>
        <w:spacing w:line="240" w:lineRule="auto"/>
      </w:pPr>
      <w:r>
        <w:separator/>
      </w:r>
    </w:p>
    <w:p w14:paraId="06CE9F0C" w14:textId="77777777" w:rsidR="00B91704" w:rsidRDefault="00B91704"/>
  </w:endnote>
  <w:endnote w:type="continuationSeparator" w:id="0">
    <w:p w14:paraId="193F708F" w14:textId="77777777" w:rsidR="00B91704" w:rsidRDefault="00B91704">
      <w:pPr>
        <w:spacing w:line="240" w:lineRule="auto"/>
      </w:pPr>
      <w:r>
        <w:continuationSeparator/>
      </w:r>
    </w:p>
    <w:p w14:paraId="31CDCD15" w14:textId="77777777" w:rsidR="00B91704" w:rsidRDefault="00B9170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altName w:val="DejaVu Sans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 (Headings CS)">
    <w:panose1 w:val="020B0604020202020204"/>
    <w:charset w:val="00"/>
    <w:family w:val="roman"/>
    <w:notTrueType/>
    <w:pitch w:val="default"/>
  </w:font>
  <w:font w:name="Times New Roman (Body CS)"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40"/>
        <w:szCs w:val="24"/>
      </w:rPr>
      <w:id w:val="-142820326"/>
      <w:docPartObj>
        <w:docPartGallery w:val="Page Numbers (Bottom of Page)"/>
        <w:docPartUnique/>
      </w:docPartObj>
    </w:sdtPr>
    <w:sdtEndPr>
      <w:rPr>
        <w:sz w:val="32"/>
        <w:szCs w:val="32"/>
      </w:rPr>
    </w:sdtEndPr>
    <w:sdtContent>
      <w:p w14:paraId="7ABB3F41" w14:textId="77777777" w:rsidR="00B00903" w:rsidRPr="00945BB8" w:rsidRDefault="00000000">
        <w:pPr>
          <w:pStyle w:val="Footer"/>
          <w:rPr>
            <w:sz w:val="32"/>
            <w:szCs w:val="32"/>
          </w:rPr>
        </w:pPr>
        <w:r w:rsidRPr="00945BB8">
          <w:rPr>
            <w:sz w:val="32"/>
            <w:szCs w:val="32"/>
          </w:rPr>
          <w:fldChar w:fldCharType="begin"/>
        </w:r>
        <w:r w:rsidRPr="00945BB8">
          <w:rPr>
            <w:sz w:val="32"/>
            <w:szCs w:val="32"/>
          </w:rPr>
          <w:instrText xml:space="preserve"> PAGE   \* MERGEFORMAT </w:instrText>
        </w:r>
        <w:r w:rsidRPr="00945BB8">
          <w:rPr>
            <w:sz w:val="32"/>
            <w:szCs w:val="32"/>
          </w:rPr>
          <w:fldChar w:fldCharType="separate"/>
        </w:r>
        <w:r w:rsidRPr="00945BB8">
          <w:rPr>
            <w:noProof/>
            <w:sz w:val="32"/>
            <w:szCs w:val="32"/>
          </w:rPr>
          <w:t>2</w:t>
        </w:r>
        <w:r w:rsidRPr="00945BB8">
          <w:rPr>
            <w:sz w:val="32"/>
            <w:szCs w:val="3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1967A" w14:textId="77777777" w:rsidR="00B91704" w:rsidRDefault="00B91704">
      <w:pPr>
        <w:spacing w:line="240" w:lineRule="auto"/>
      </w:pPr>
      <w:r>
        <w:separator/>
      </w:r>
    </w:p>
    <w:p w14:paraId="46F68A21" w14:textId="77777777" w:rsidR="00B91704" w:rsidRDefault="00B91704"/>
  </w:footnote>
  <w:footnote w:type="continuationSeparator" w:id="0">
    <w:p w14:paraId="486FF636" w14:textId="77777777" w:rsidR="00B91704" w:rsidRDefault="00B91704">
      <w:pPr>
        <w:spacing w:line="240" w:lineRule="auto"/>
      </w:pPr>
      <w:r>
        <w:continuationSeparator/>
      </w:r>
    </w:p>
    <w:p w14:paraId="0A4548DE" w14:textId="77777777" w:rsidR="00B91704" w:rsidRDefault="00B9170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EE3CD9"/>
    <w:multiLevelType w:val="hybridMultilevel"/>
    <w:tmpl w:val="149E3B56"/>
    <w:lvl w:ilvl="0" w:tplc="21D8B7B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2C01E4"/>
    <w:multiLevelType w:val="hybridMultilevel"/>
    <w:tmpl w:val="65AE3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3A5999"/>
    <w:multiLevelType w:val="hybridMultilevel"/>
    <w:tmpl w:val="D1B217DA"/>
    <w:lvl w:ilvl="0" w:tplc="AF30707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1604775">
    <w:abstractNumId w:val="2"/>
  </w:num>
  <w:num w:numId="2" w16cid:durableId="2046903050">
    <w:abstractNumId w:val="0"/>
  </w:num>
  <w:num w:numId="3" w16cid:durableId="21298110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340"/>
    <w:rsid w:val="000023D2"/>
    <w:rsid w:val="0002383A"/>
    <w:rsid w:val="0003334A"/>
    <w:rsid w:val="00035500"/>
    <w:rsid w:val="00041C47"/>
    <w:rsid w:val="00051518"/>
    <w:rsid w:val="000578D5"/>
    <w:rsid w:val="00063907"/>
    <w:rsid w:val="0006657E"/>
    <w:rsid w:val="00077B72"/>
    <w:rsid w:val="00092BFE"/>
    <w:rsid w:val="00093573"/>
    <w:rsid w:val="0009376E"/>
    <w:rsid w:val="000B3345"/>
    <w:rsid w:val="000D41FF"/>
    <w:rsid w:val="000D6318"/>
    <w:rsid w:val="000E0E52"/>
    <w:rsid w:val="000F3337"/>
    <w:rsid w:val="00101F0C"/>
    <w:rsid w:val="00114CD9"/>
    <w:rsid w:val="0012032E"/>
    <w:rsid w:val="00131577"/>
    <w:rsid w:val="001545ED"/>
    <w:rsid w:val="0017235E"/>
    <w:rsid w:val="001B40CA"/>
    <w:rsid w:val="001D4F48"/>
    <w:rsid w:val="001E6639"/>
    <w:rsid w:val="00220CE9"/>
    <w:rsid w:val="00221067"/>
    <w:rsid w:val="00224E3A"/>
    <w:rsid w:val="0027229E"/>
    <w:rsid w:val="00284421"/>
    <w:rsid w:val="002908F4"/>
    <w:rsid w:val="00297305"/>
    <w:rsid w:val="002A4E65"/>
    <w:rsid w:val="002A771A"/>
    <w:rsid w:val="002B56BA"/>
    <w:rsid w:val="002D0B96"/>
    <w:rsid w:val="002F4C39"/>
    <w:rsid w:val="002F716F"/>
    <w:rsid w:val="00310BC3"/>
    <w:rsid w:val="00314D8F"/>
    <w:rsid w:val="00321D66"/>
    <w:rsid w:val="00326B13"/>
    <w:rsid w:val="0038229F"/>
    <w:rsid w:val="00386FCD"/>
    <w:rsid w:val="003A5445"/>
    <w:rsid w:val="003D0E0E"/>
    <w:rsid w:val="003E6A3A"/>
    <w:rsid w:val="003F1340"/>
    <w:rsid w:val="003F7077"/>
    <w:rsid w:val="00432E66"/>
    <w:rsid w:val="00440233"/>
    <w:rsid w:val="004409E7"/>
    <w:rsid w:val="00451263"/>
    <w:rsid w:val="0047255B"/>
    <w:rsid w:val="0047594D"/>
    <w:rsid w:val="004808CD"/>
    <w:rsid w:val="004B26E6"/>
    <w:rsid w:val="004C4335"/>
    <w:rsid w:val="004C49C2"/>
    <w:rsid w:val="005002B9"/>
    <w:rsid w:val="00513CBF"/>
    <w:rsid w:val="00515C43"/>
    <w:rsid w:val="00520EBE"/>
    <w:rsid w:val="005352D2"/>
    <w:rsid w:val="00541E1B"/>
    <w:rsid w:val="00542CB2"/>
    <w:rsid w:val="00583052"/>
    <w:rsid w:val="00586FA2"/>
    <w:rsid w:val="005879A0"/>
    <w:rsid w:val="005B0961"/>
    <w:rsid w:val="005C0399"/>
    <w:rsid w:val="005C0A68"/>
    <w:rsid w:val="005C32E0"/>
    <w:rsid w:val="005D72DB"/>
    <w:rsid w:val="005F4AD2"/>
    <w:rsid w:val="00601F32"/>
    <w:rsid w:val="00610BD4"/>
    <w:rsid w:val="00610F0D"/>
    <w:rsid w:val="00635EFD"/>
    <w:rsid w:val="006447C2"/>
    <w:rsid w:val="00653CCE"/>
    <w:rsid w:val="00655701"/>
    <w:rsid w:val="00657F96"/>
    <w:rsid w:val="006625BD"/>
    <w:rsid w:val="00683B0D"/>
    <w:rsid w:val="006A5C36"/>
    <w:rsid w:val="006B3887"/>
    <w:rsid w:val="006C6FFE"/>
    <w:rsid w:val="006D6833"/>
    <w:rsid w:val="006E66E4"/>
    <w:rsid w:val="006F149B"/>
    <w:rsid w:val="006F6B1D"/>
    <w:rsid w:val="00706683"/>
    <w:rsid w:val="00707C36"/>
    <w:rsid w:val="00732524"/>
    <w:rsid w:val="0074529C"/>
    <w:rsid w:val="007543E2"/>
    <w:rsid w:val="007620E4"/>
    <w:rsid w:val="00774C7F"/>
    <w:rsid w:val="00777C15"/>
    <w:rsid w:val="00783D86"/>
    <w:rsid w:val="00787B10"/>
    <w:rsid w:val="0079463D"/>
    <w:rsid w:val="007A4619"/>
    <w:rsid w:val="007D7C16"/>
    <w:rsid w:val="007E21D5"/>
    <w:rsid w:val="007E3356"/>
    <w:rsid w:val="007E4BF9"/>
    <w:rsid w:val="00804186"/>
    <w:rsid w:val="0080732E"/>
    <w:rsid w:val="00807E7E"/>
    <w:rsid w:val="0081588F"/>
    <w:rsid w:val="0082717D"/>
    <w:rsid w:val="00857941"/>
    <w:rsid w:val="00871A3A"/>
    <w:rsid w:val="00893EB3"/>
    <w:rsid w:val="00894F07"/>
    <w:rsid w:val="008A28A5"/>
    <w:rsid w:val="008C1269"/>
    <w:rsid w:val="008C7B44"/>
    <w:rsid w:val="008D65A9"/>
    <w:rsid w:val="008D6DF5"/>
    <w:rsid w:val="008E0FF7"/>
    <w:rsid w:val="008F01AA"/>
    <w:rsid w:val="0091063B"/>
    <w:rsid w:val="009253A9"/>
    <w:rsid w:val="00931942"/>
    <w:rsid w:val="00933BC7"/>
    <w:rsid w:val="00945BB8"/>
    <w:rsid w:val="00947418"/>
    <w:rsid w:val="00954BE1"/>
    <w:rsid w:val="00974438"/>
    <w:rsid w:val="00977BD1"/>
    <w:rsid w:val="009B685F"/>
    <w:rsid w:val="009C56B5"/>
    <w:rsid w:val="009F4FFD"/>
    <w:rsid w:val="00A028F3"/>
    <w:rsid w:val="00A11EF9"/>
    <w:rsid w:val="00A13C8D"/>
    <w:rsid w:val="00A3024F"/>
    <w:rsid w:val="00A55A9A"/>
    <w:rsid w:val="00A605D3"/>
    <w:rsid w:val="00A67985"/>
    <w:rsid w:val="00A70FC6"/>
    <w:rsid w:val="00A93064"/>
    <w:rsid w:val="00AC6537"/>
    <w:rsid w:val="00AD05EB"/>
    <w:rsid w:val="00AF22BA"/>
    <w:rsid w:val="00AF24F9"/>
    <w:rsid w:val="00AF5BE1"/>
    <w:rsid w:val="00B00903"/>
    <w:rsid w:val="00B105F8"/>
    <w:rsid w:val="00B2316D"/>
    <w:rsid w:val="00B23DB8"/>
    <w:rsid w:val="00B661A8"/>
    <w:rsid w:val="00B91704"/>
    <w:rsid w:val="00BA40EF"/>
    <w:rsid w:val="00BE65A0"/>
    <w:rsid w:val="00BE7FF7"/>
    <w:rsid w:val="00C16519"/>
    <w:rsid w:val="00C223EA"/>
    <w:rsid w:val="00C464E9"/>
    <w:rsid w:val="00C51743"/>
    <w:rsid w:val="00C63418"/>
    <w:rsid w:val="00C767F7"/>
    <w:rsid w:val="00C8729C"/>
    <w:rsid w:val="00CA0765"/>
    <w:rsid w:val="00CA339B"/>
    <w:rsid w:val="00CA3400"/>
    <w:rsid w:val="00CC7D13"/>
    <w:rsid w:val="00CD7121"/>
    <w:rsid w:val="00CF1E84"/>
    <w:rsid w:val="00CF35F5"/>
    <w:rsid w:val="00D15DD3"/>
    <w:rsid w:val="00D23B17"/>
    <w:rsid w:val="00D25F61"/>
    <w:rsid w:val="00D32E53"/>
    <w:rsid w:val="00D33832"/>
    <w:rsid w:val="00D34570"/>
    <w:rsid w:val="00D45E59"/>
    <w:rsid w:val="00D67F90"/>
    <w:rsid w:val="00D716D3"/>
    <w:rsid w:val="00D7279D"/>
    <w:rsid w:val="00D77E7E"/>
    <w:rsid w:val="00D841B1"/>
    <w:rsid w:val="00DA29B4"/>
    <w:rsid w:val="00DB4AA2"/>
    <w:rsid w:val="00DC4D53"/>
    <w:rsid w:val="00DD6EE1"/>
    <w:rsid w:val="00DE3DD4"/>
    <w:rsid w:val="00DE7447"/>
    <w:rsid w:val="00E24A83"/>
    <w:rsid w:val="00E30152"/>
    <w:rsid w:val="00E47549"/>
    <w:rsid w:val="00E47923"/>
    <w:rsid w:val="00E965DD"/>
    <w:rsid w:val="00EA0874"/>
    <w:rsid w:val="00ED15BD"/>
    <w:rsid w:val="00EF1A23"/>
    <w:rsid w:val="00EF3732"/>
    <w:rsid w:val="00F05CCE"/>
    <w:rsid w:val="00F31F63"/>
    <w:rsid w:val="00F40F5D"/>
    <w:rsid w:val="00F47D4F"/>
    <w:rsid w:val="00F602DA"/>
    <w:rsid w:val="00F74295"/>
    <w:rsid w:val="00F9437C"/>
    <w:rsid w:val="00FA445F"/>
    <w:rsid w:val="00FD1C50"/>
    <w:rsid w:val="00FF6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0A9A8A3"/>
  <w15:chartTrackingRefBased/>
  <w15:docId w15:val="{99180110-A230-AA46-A16F-69096803D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0E2841" w:themeColor="text2"/>
        <w:sz w:val="28"/>
        <w:szCs w:val="28"/>
        <w:lang w:val="en-US" w:eastAsia="ja-JP" w:bidi="ar-SA"/>
      </w:rPr>
    </w:rPrDefault>
    <w:pPrDefault>
      <w:pPr>
        <w:spacing w:after="36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3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37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8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280" w:line="264" w:lineRule="auto"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140" w:after="120" w:line="264" w:lineRule="auto"/>
      <w:outlineLvl w:val="1"/>
    </w:pPr>
    <w:rPr>
      <w:rFonts w:asciiTheme="majorHAnsi" w:eastAsiaTheme="majorEastAsia" w:hAnsiTheme="majorHAnsi" w:cstheme="majorBidi"/>
      <w:b/>
      <w:caps/>
      <w:color w:val="156082" w:themeColor="accen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40" w:after="120" w:line="264" w:lineRule="auto"/>
      <w:outlineLvl w:val="2"/>
    </w:pPr>
    <w:rPr>
      <w:rFonts w:asciiTheme="majorHAnsi" w:eastAsiaTheme="majorEastAsia" w:hAnsiTheme="majorHAnsi" w:cstheme="majorBidi"/>
      <w:b/>
      <w:cap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140" w:after="120" w:line="264" w:lineRule="auto"/>
      <w:outlineLvl w:val="3"/>
    </w:pPr>
    <w:rPr>
      <w:rFonts w:asciiTheme="majorHAnsi" w:eastAsiaTheme="majorEastAsia" w:hAnsiTheme="majorHAnsi" w:cstheme="majorBidi"/>
      <w:iCs/>
      <w:caps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140" w:after="120" w:line="264" w:lineRule="auto"/>
      <w:outlineLvl w:val="4"/>
    </w:pPr>
    <w:rPr>
      <w:rFonts w:asciiTheme="majorHAnsi" w:eastAsiaTheme="majorEastAsia" w:hAnsiTheme="majorHAnsi" w:cstheme="majorBidi"/>
      <w:b/>
      <w:caps/>
      <w:color w:val="156082" w:themeColor="accent1"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140" w:after="120" w:line="264" w:lineRule="auto"/>
      <w:outlineLvl w:val="5"/>
    </w:pPr>
    <w:rPr>
      <w:rFonts w:asciiTheme="majorHAnsi" w:eastAsiaTheme="majorEastAsia" w:hAnsiTheme="majorHAnsi" w:cstheme="majorBidi"/>
      <w:caps/>
      <w:color w:val="156082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140" w:after="120" w:line="264" w:lineRule="auto"/>
      <w:outlineLvl w:val="6"/>
    </w:pPr>
    <w:rPr>
      <w:rFonts w:asciiTheme="majorHAnsi" w:eastAsiaTheme="majorEastAsia" w:hAnsiTheme="majorHAnsi" w:cstheme="majorBidi"/>
      <w:b/>
      <w:iCs/>
      <w:caps/>
      <w:color w:val="2C7FCE" w:themeColor="text2" w:themeTint="99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140" w:after="120" w:line="264" w:lineRule="auto"/>
      <w:outlineLvl w:val="7"/>
    </w:pPr>
    <w:rPr>
      <w:rFonts w:asciiTheme="majorHAnsi" w:eastAsiaTheme="majorEastAsia" w:hAnsiTheme="majorHAnsi" w:cstheme="majorBidi"/>
      <w:caps/>
      <w:color w:val="2C7FCE" w:themeColor="text2" w:themeTint="99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140" w:after="120" w:line="264" w:lineRule="auto"/>
      <w:outlineLvl w:val="8"/>
    </w:pPr>
    <w:rPr>
      <w:rFonts w:asciiTheme="majorHAnsi" w:eastAsiaTheme="majorEastAsia" w:hAnsiTheme="majorHAnsi" w:cstheme="majorBidi"/>
      <w:b/>
      <w:iCs/>
      <w:caps/>
      <w:color w:val="156082" w:themeColor="accent1"/>
      <w:sz w:val="1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ripJournalTable">
    <w:name w:val="Trip Journal Table"/>
    <w:basedOn w:val="TableNormal"/>
    <w:uiPriority w:val="99"/>
    <w:tblPr>
      <w:tblBorders>
        <w:top w:val="single" w:sz="36" w:space="0" w:color="0E2841" w:themeColor="text2"/>
        <w:insideH w:val="single" w:sz="12" w:space="0" w:color="0E2841" w:themeColor="text2"/>
      </w:tblBorders>
      <w:tblCellMar>
        <w:top w:w="288" w:type="dxa"/>
        <w:left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color w:val="2C7FCE" w:themeColor="text2" w:themeTint="99"/>
      <w:sz w:val="44"/>
    </w:rPr>
  </w:style>
  <w:style w:type="character" w:customStyle="1" w:styleId="FooterChar">
    <w:name w:val="Footer Char"/>
    <w:basedOn w:val="DefaultParagraphFont"/>
    <w:link w:val="Footer"/>
    <w:uiPriority w:val="99"/>
    <w:rPr>
      <w:color w:val="2C7FCE" w:themeColor="text2" w:themeTint="99"/>
      <w:sz w:val="4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Date">
    <w:name w:val="Date"/>
    <w:basedOn w:val="Normal"/>
    <w:next w:val="Heading1"/>
    <w:link w:val="DateChar"/>
    <w:uiPriority w:val="3"/>
    <w:unhideWhenUsed/>
    <w:qFormat/>
    <w:pPr>
      <w:pBdr>
        <w:bottom w:val="single" w:sz="36" w:space="9" w:color="0E2841" w:themeColor="text2"/>
      </w:pBdr>
      <w:spacing w:after="280" w:line="240" w:lineRule="auto"/>
    </w:pPr>
    <w:rPr>
      <w:b/>
      <w:caps/>
      <w:sz w:val="34"/>
    </w:rPr>
  </w:style>
  <w:style w:type="character" w:customStyle="1" w:styleId="DateChar">
    <w:name w:val="Date Char"/>
    <w:basedOn w:val="DefaultParagraphFont"/>
    <w:link w:val="Date"/>
    <w:uiPriority w:val="3"/>
    <w:rPr>
      <w:b/>
      <w:caps/>
      <w:sz w:val="34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paragraph" w:styleId="Subtitle">
    <w:name w:val="Subtitle"/>
    <w:basedOn w:val="Normal"/>
    <w:next w:val="Date"/>
    <w:link w:val="SubtitleChar"/>
    <w:uiPriority w:val="2"/>
    <w:qFormat/>
    <w:pPr>
      <w:numPr>
        <w:ilvl w:val="1"/>
      </w:numPr>
      <w:spacing w:after="260"/>
      <w:contextualSpacing/>
    </w:pPr>
    <w:rPr>
      <w:rFonts w:asciiTheme="majorHAnsi" w:eastAsiaTheme="minorEastAsia" w:hAnsiTheme="majorHAnsi"/>
      <w:caps/>
      <w:sz w:val="88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aps/>
      <w:sz w:val="88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aps/>
      <w:color w:val="156082" w:themeColor="accen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cap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Cs/>
      <w:cap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aps/>
      <w:color w:val="156082" w:themeColor="accent1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aps/>
      <w:color w:val="156082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caps/>
      <w:color w:val="2C7FCE" w:themeColor="text2" w:themeTint="99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aps/>
      <w:color w:val="2C7FCE" w:themeColor="text2" w:themeTint="99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aps/>
      <w:color w:val="156082" w:themeColor="accent1"/>
      <w:sz w:val="16"/>
      <w:szCs w:val="21"/>
    </w:rPr>
  </w:style>
  <w:style w:type="paragraph" w:styleId="Quote">
    <w:name w:val="Quote"/>
    <w:basedOn w:val="Normal"/>
    <w:next w:val="Normal"/>
    <w:link w:val="QuoteChar"/>
    <w:uiPriority w:val="37"/>
    <w:semiHidden/>
    <w:unhideWhenUsed/>
    <w:qFormat/>
    <w:pPr>
      <w:spacing w:before="260" w:after="260"/>
      <w:contextualSpacing/>
    </w:pPr>
    <w:rPr>
      <w:iCs/>
      <w:sz w:val="40"/>
    </w:rPr>
  </w:style>
  <w:style w:type="character" w:customStyle="1" w:styleId="QuoteChar">
    <w:name w:val="Quote Char"/>
    <w:basedOn w:val="DefaultParagraphFont"/>
    <w:link w:val="Quote"/>
    <w:uiPriority w:val="37"/>
    <w:semiHidden/>
    <w:rPr>
      <w:iCs/>
      <w:sz w:val="4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60" w:after="260"/>
      <w:contextualSpacing/>
    </w:pPr>
    <w:rPr>
      <w:iCs/>
      <w:color w:val="156082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Cs/>
      <w:color w:val="156082" w:themeColor="accent1"/>
      <w:sz w:val="40"/>
    </w:r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character" w:styleId="BookTitle">
    <w:name w:val="Book Title"/>
    <w:basedOn w:val="DefaultParagraphFont"/>
    <w:uiPriority w:val="33"/>
    <w:semiHidden/>
    <w:unhideWhenUsed/>
    <w:qFormat/>
    <w:rPr>
      <w:rFonts w:asciiTheme="majorHAnsi" w:hAnsiTheme="majorHAnsi"/>
      <w:b w:val="0"/>
      <w:bCs/>
      <w:i w:val="0"/>
      <w:iCs/>
      <w:spacing w:val="0"/>
      <w:sz w:val="28"/>
      <w:u w:val="single" w:color="0E2841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Cs/>
      <w:sz w:val="20"/>
      <w:szCs w:val="18"/>
    </w:rPr>
  </w:style>
  <w:style w:type="character" w:styleId="IntenseEmphasis">
    <w:name w:val="Intense Emphasis"/>
    <w:basedOn w:val="DefaultParagraphFont"/>
    <w:uiPriority w:val="28"/>
    <w:semiHidden/>
    <w:unhideWhenUsed/>
    <w:qFormat/>
    <w:rPr>
      <w:b/>
      <w:i w:val="0"/>
      <w:iCs/>
      <w:color w:val="156082" w:themeColor="accent1"/>
    </w:rPr>
  </w:style>
  <w:style w:type="character" w:styleId="Emphasis">
    <w:name w:val="Emphasis"/>
    <w:basedOn w:val="DefaultParagraphFont"/>
    <w:uiPriority w:val="20"/>
    <w:semiHidden/>
    <w:unhideWhenUsed/>
    <w:qFormat/>
    <w:rPr>
      <w:i w:val="0"/>
      <w:iCs/>
      <w:color w:val="156082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0E2841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E2841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0E2841" w:themeColor="text2"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SubtleEmphasis">
    <w:name w:val="Subtle Emphasis"/>
    <w:basedOn w:val="DefaultParagraphFont"/>
    <w:uiPriority w:val="19"/>
    <w:semiHidden/>
    <w:unhideWhenUsed/>
    <w:qFormat/>
    <w:rPr>
      <w:b w:val="0"/>
      <w:i w:val="0"/>
      <w:iCs/>
      <w:color w:val="2C7FCE" w:themeColor="text2" w:themeTint="99"/>
    </w:rPr>
  </w:style>
  <w:style w:type="paragraph" w:styleId="Header">
    <w:name w:val="header"/>
    <w:basedOn w:val="Normal"/>
    <w:link w:val="HeaderChar"/>
    <w:uiPriority w:val="99"/>
    <w:qFormat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Spacing">
    <w:name w:val="No Spacing"/>
    <w:link w:val="NoSpacingChar"/>
    <w:uiPriority w:val="1"/>
    <w:qFormat/>
    <w:rsid w:val="00804186"/>
    <w:pPr>
      <w:spacing w:after="0" w:line="240" w:lineRule="auto"/>
    </w:pPr>
    <w:rPr>
      <w:rFonts w:eastAsiaTheme="minorEastAsia"/>
      <w:color w:val="auto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804186"/>
    <w:rPr>
      <w:rFonts w:eastAsiaTheme="minorEastAsia"/>
      <w:color w:val="auto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7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91190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34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242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38689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3850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2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4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8637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261903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9019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99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7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893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34317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1102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78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014491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11648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929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885670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99085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ave/Library/Containers/com.microsoft.Word/Data/Library/Application%20Support/Microsoft/Office/16.0/DTS/en-US%7b0385F980-1682-B94D-BDC3-4C8AB23A3312%7d/%7b47B4A46C-AE08-7140-A116-70F0F53263A8%7dtf1000207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Trip_Journal_Fonts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{intro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FBA455D-14F3-D54E-BC45-891C9F049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{47B4A46C-AE08-7140-A116-70F0F53263A8}tf10002070.dotx</Template>
  <TotalTime>239</TotalTime>
  <Pages>12</Pages>
  <Words>449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{businessName}</vt:lpstr>
    </vt:vector>
  </TitlesOfParts>
  <Company/>
  <LinksUpToDate>false</LinksUpToDate>
  <CharactersWithSpaces>3003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{businessName}</dc:title>
  <dc:subject>Marketing Proposal</dc:subject>
  <dc:creator>{authorName}</dc:creator>
  <cp:keywords/>
  <dc:description/>
  <cp:lastModifiedBy>David Idell</cp:lastModifiedBy>
  <cp:revision>173</cp:revision>
  <dcterms:created xsi:type="dcterms:W3CDTF">2024-04-06T16:58:00Z</dcterms:created>
  <dcterms:modified xsi:type="dcterms:W3CDTF">2024-04-12T16:02:00Z</dcterms:modified>
  <cp:category>{currentDate}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TF10002003</vt:lpwstr>
  </property>
</Properties>
</file>